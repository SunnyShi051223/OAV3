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DF567" w14:textId="77777777" w:rsidR="003C1704" w:rsidRPr="00807282" w:rsidRDefault="0073416A" w:rsidP="00824024">
      <w:pPr>
        <w:spacing w:line="300" w:lineRule="auto"/>
        <w:ind w:left="1275"/>
        <w:rPr>
          <w:b/>
          <w:szCs w:val="21"/>
        </w:rPr>
      </w:pPr>
      <w:r w:rsidRPr="00807282">
        <w:rPr>
          <w:rFonts w:hint="eastAsia"/>
          <w:b/>
          <w:szCs w:val="21"/>
        </w:rPr>
        <w:t xml:space="preserve">                                                               </w:t>
      </w:r>
      <w:r w:rsidR="005B30B5">
        <w:rPr>
          <w:rFonts w:hint="eastAsia"/>
          <w:szCs w:val="21"/>
        </w:rPr>
        <w:t xml:space="preserve">                                                                                                  </w:t>
      </w:r>
    </w:p>
    <w:p w14:paraId="1E6C2DB6" w14:textId="77777777" w:rsidR="00BE584D" w:rsidRPr="00807282" w:rsidRDefault="0073416A" w:rsidP="00824024">
      <w:pPr>
        <w:spacing w:line="300" w:lineRule="auto"/>
        <w:jc w:val="center"/>
        <w:rPr>
          <w:rFonts w:cs="宋体"/>
          <w:b/>
          <w:bCs/>
          <w:color w:val="000000"/>
          <w:kern w:val="0"/>
          <w:szCs w:val="21"/>
          <w:lang w:val="zh-CN"/>
        </w:rPr>
      </w:pPr>
      <w:r w:rsidRPr="00807282">
        <w:rPr>
          <w:rFonts w:hint="eastAsia"/>
          <w:b/>
          <w:szCs w:val="21"/>
        </w:rPr>
        <w:t xml:space="preserve">                                                         </w:t>
      </w:r>
    </w:p>
    <w:p w14:paraId="372268EC" w14:textId="77777777" w:rsidR="00BE584D" w:rsidRPr="00807282" w:rsidRDefault="0073416A" w:rsidP="00824024">
      <w:pPr>
        <w:spacing w:line="300" w:lineRule="auto"/>
        <w:jc w:val="center"/>
        <w:rPr>
          <w:rFonts w:cs="宋体"/>
          <w:b/>
          <w:bCs/>
          <w:color w:val="000000"/>
          <w:kern w:val="0"/>
          <w:szCs w:val="21"/>
          <w:lang w:val="zh-CN"/>
        </w:rPr>
      </w:pPr>
      <w:r w:rsidRPr="00807282">
        <w:rPr>
          <w:rFonts w:hint="eastAsia"/>
          <w:b/>
          <w:szCs w:val="21"/>
        </w:rPr>
        <w:t xml:space="preserve">                                                         </w:t>
      </w:r>
    </w:p>
    <w:p w14:paraId="3E1FFC5A" w14:textId="77777777" w:rsidR="00BE584D" w:rsidRPr="00807282" w:rsidRDefault="0073416A" w:rsidP="00824024">
      <w:pPr>
        <w:spacing w:line="300" w:lineRule="auto"/>
        <w:jc w:val="center"/>
        <w:rPr>
          <w:rFonts w:cs="宋体"/>
          <w:b/>
          <w:bCs/>
          <w:color w:val="000000"/>
          <w:kern w:val="0"/>
          <w:szCs w:val="21"/>
          <w:lang w:val="zh-CN"/>
        </w:rPr>
      </w:pPr>
      <w:r w:rsidRPr="00807282">
        <w:rPr>
          <w:rFonts w:hint="eastAsia"/>
          <w:b/>
          <w:szCs w:val="21"/>
        </w:rPr>
        <w:t xml:space="preserve">                                                         </w:t>
      </w:r>
    </w:p>
    <w:p w14:paraId="6C20E1A2" w14:textId="77777777" w:rsidR="00BE584D" w:rsidRPr="00807282" w:rsidRDefault="0073416A" w:rsidP="00824024">
      <w:pPr>
        <w:spacing w:line="300" w:lineRule="auto"/>
        <w:jc w:val="center"/>
        <w:rPr>
          <w:rFonts w:cs="宋体"/>
          <w:b/>
          <w:bCs/>
          <w:color w:val="000000"/>
          <w:kern w:val="0"/>
          <w:szCs w:val="21"/>
          <w:lang w:val="zh-CN"/>
        </w:rPr>
      </w:pPr>
      <w:r w:rsidRPr="00807282">
        <w:rPr>
          <w:rFonts w:hint="eastAsia"/>
          <w:b/>
          <w:szCs w:val="21"/>
        </w:rPr>
        <w:t xml:space="preserve">                                                         </w:t>
      </w:r>
    </w:p>
    <w:p w14:paraId="447CF4FE" w14:textId="77777777" w:rsidR="00BE584D" w:rsidRPr="00807282" w:rsidRDefault="0073416A" w:rsidP="00824024">
      <w:pPr>
        <w:spacing w:line="300" w:lineRule="auto"/>
        <w:jc w:val="center"/>
        <w:rPr>
          <w:rFonts w:cs="宋体"/>
          <w:b/>
          <w:bCs/>
          <w:color w:val="000000"/>
          <w:kern w:val="0"/>
          <w:szCs w:val="21"/>
          <w:lang w:val="zh-CN"/>
        </w:rPr>
      </w:pPr>
      <w:r w:rsidRPr="00807282">
        <w:rPr>
          <w:rFonts w:hint="eastAsia"/>
          <w:b/>
          <w:szCs w:val="21"/>
        </w:rPr>
        <w:t xml:space="preserve">                                                         </w:t>
      </w:r>
    </w:p>
    <w:p w14:paraId="08CF98E8" w14:textId="77777777" w:rsidR="003C1704" w:rsidRPr="000366CD" w:rsidRDefault="00E404E4" w:rsidP="00824024">
      <w:pPr>
        <w:spacing w:line="300" w:lineRule="auto"/>
        <w:jc w:val="center"/>
        <w:rPr>
          <w:rFonts w:cs="宋体"/>
          <w:b/>
          <w:bCs/>
          <w:color w:val="000000"/>
          <w:kern w:val="0"/>
          <w:sz w:val="44"/>
          <w:szCs w:val="30"/>
          <w:lang w:val="zh-CN"/>
        </w:rPr>
      </w:pPr>
      <w:r>
        <w:rPr>
          <w:rFonts w:hint="eastAsia"/>
          <w:b/>
          <w:sz w:val="44"/>
          <w:szCs w:val="30"/>
        </w:rPr>
        <w:t>SPM</w:t>
      </w:r>
      <w:r w:rsidR="003C1704" w:rsidRPr="000366CD">
        <w:rPr>
          <w:rFonts w:hAnsi="Courier New" w:cs="宋体" w:hint="eastAsia"/>
          <w:b/>
          <w:bCs/>
          <w:color w:val="000000"/>
          <w:kern w:val="0"/>
          <w:sz w:val="44"/>
          <w:szCs w:val="30"/>
          <w:lang w:val="zh-CN"/>
        </w:rPr>
        <w:t>项目</w:t>
      </w:r>
      <w:r w:rsidR="00F826EA" w:rsidRPr="000366CD">
        <w:rPr>
          <w:rFonts w:hint="eastAsia"/>
          <w:b/>
          <w:sz w:val="44"/>
          <w:szCs w:val="30"/>
        </w:rPr>
        <w:t xml:space="preserve">                    </w:t>
      </w:r>
      <w:r w:rsidR="005B30B5" w:rsidRPr="000366CD">
        <w:rPr>
          <w:rFonts w:hint="eastAsia"/>
          <w:sz w:val="44"/>
          <w:szCs w:val="30"/>
        </w:rPr>
        <w:t xml:space="preserve">                                                                                                  </w:t>
      </w:r>
    </w:p>
    <w:p w14:paraId="1F29AD96" w14:textId="77777777" w:rsidR="003C1704" w:rsidRPr="00807282" w:rsidRDefault="003C1704" w:rsidP="00824024">
      <w:pPr>
        <w:spacing w:line="300" w:lineRule="auto"/>
        <w:jc w:val="center"/>
        <w:rPr>
          <w:b/>
          <w:bCs/>
          <w:szCs w:val="21"/>
        </w:rPr>
      </w:pPr>
      <w:r w:rsidRPr="000366CD">
        <w:rPr>
          <w:rFonts w:hint="eastAsia"/>
          <w:b/>
          <w:sz w:val="44"/>
          <w:szCs w:val="30"/>
        </w:rPr>
        <w:t>_</w:t>
      </w:r>
      <w:r w:rsidRPr="000366CD">
        <w:rPr>
          <w:rFonts w:hAnsi="Courier New" w:hint="eastAsia"/>
          <w:b/>
          <w:sz w:val="44"/>
          <w:szCs w:val="30"/>
        </w:rPr>
        <w:t>详细设计说明书</w:t>
      </w:r>
      <w:r w:rsidR="00F826EA" w:rsidRPr="00807282">
        <w:rPr>
          <w:rFonts w:hint="eastAsia"/>
          <w:b/>
          <w:szCs w:val="21"/>
        </w:rPr>
        <w:t xml:space="preserve">                       </w:t>
      </w:r>
      <w:r w:rsidR="005B30B5">
        <w:rPr>
          <w:rFonts w:hint="eastAsia"/>
          <w:szCs w:val="21"/>
        </w:rPr>
        <w:t xml:space="preserve">                                                                                                  </w:t>
      </w:r>
    </w:p>
    <w:p w14:paraId="1CF51AE7" w14:textId="77777777" w:rsidR="003C1704" w:rsidRPr="00807282" w:rsidRDefault="0073416A" w:rsidP="00824024">
      <w:pPr>
        <w:spacing w:line="300" w:lineRule="auto"/>
        <w:jc w:val="center"/>
        <w:rPr>
          <w:b/>
          <w:bCs/>
          <w:szCs w:val="21"/>
        </w:rPr>
      </w:pPr>
      <w:r w:rsidRPr="00807282">
        <w:rPr>
          <w:rFonts w:hint="eastAsia"/>
          <w:b/>
          <w:szCs w:val="21"/>
        </w:rPr>
        <w:t xml:space="preserve">                                                         </w:t>
      </w:r>
    </w:p>
    <w:p w14:paraId="0215C75E" w14:textId="77777777" w:rsidR="003C1704" w:rsidRPr="00807282" w:rsidRDefault="0073416A" w:rsidP="00824024">
      <w:pPr>
        <w:spacing w:line="300" w:lineRule="auto"/>
        <w:jc w:val="center"/>
        <w:rPr>
          <w:b/>
          <w:bCs/>
          <w:szCs w:val="21"/>
        </w:rPr>
      </w:pPr>
      <w:r w:rsidRPr="00807282">
        <w:rPr>
          <w:rFonts w:hint="eastAsia"/>
          <w:b/>
          <w:szCs w:val="21"/>
        </w:rPr>
        <w:t xml:space="preserve">                                                         </w:t>
      </w:r>
    </w:p>
    <w:tbl>
      <w:tblPr>
        <w:tblpPr w:leftFromText="180" w:rightFromText="180" w:vertAnchor="text" w:horzAnchor="margin" w:tblpXSpec="center" w:tblpY="3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0"/>
        <w:gridCol w:w="2130"/>
        <w:gridCol w:w="1660"/>
        <w:gridCol w:w="2602"/>
      </w:tblGrid>
      <w:tr w:rsidR="003C1704" w:rsidRPr="005B30B5" w14:paraId="7642DBFB" w14:textId="77777777" w:rsidTr="000366CD">
        <w:trPr>
          <w:trHeight w:val="555"/>
        </w:trPr>
        <w:tc>
          <w:tcPr>
            <w:tcW w:w="2130" w:type="dxa"/>
            <w:vAlign w:val="center"/>
          </w:tcPr>
          <w:p w14:paraId="188E2483" w14:textId="77777777" w:rsidR="003C1704" w:rsidRPr="005B30B5" w:rsidRDefault="003C1704" w:rsidP="00824024">
            <w:pPr>
              <w:tabs>
                <w:tab w:val="center" w:pos="4153"/>
                <w:tab w:val="right" w:pos="8306"/>
              </w:tabs>
              <w:snapToGrid w:val="0"/>
              <w:spacing w:before="100" w:beforeAutospacing="1" w:after="100" w:afterAutospacing="1" w:line="300" w:lineRule="auto"/>
              <w:rPr>
                <w:sz w:val="24"/>
                <w:szCs w:val="21"/>
              </w:rPr>
            </w:pPr>
            <w:r w:rsidRPr="005B30B5">
              <w:rPr>
                <w:rFonts w:hAnsi="Courier New"/>
                <w:sz w:val="24"/>
                <w:szCs w:val="21"/>
              </w:rPr>
              <w:t>拟制：</w:t>
            </w:r>
            <w:r w:rsidR="0073416A" w:rsidRPr="005B30B5">
              <w:rPr>
                <w:rFonts w:hint="eastAsia"/>
                <w:b/>
                <w:sz w:val="24"/>
                <w:szCs w:val="21"/>
              </w:rPr>
              <w:t xml:space="preserve">                                                         </w:t>
            </w:r>
          </w:p>
        </w:tc>
        <w:tc>
          <w:tcPr>
            <w:tcW w:w="2130" w:type="dxa"/>
            <w:vAlign w:val="center"/>
          </w:tcPr>
          <w:p w14:paraId="201B7462" w14:textId="77777777" w:rsidR="003C1704" w:rsidRPr="005B30B5" w:rsidRDefault="000366CD" w:rsidP="000366CD">
            <w:pPr>
              <w:tabs>
                <w:tab w:val="center" w:pos="4153"/>
                <w:tab w:val="right" w:pos="8306"/>
              </w:tabs>
              <w:snapToGrid w:val="0"/>
              <w:spacing w:before="100" w:beforeAutospacing="1" w:after="100" w:afterAutospacing="1" w:line="300" w:lineRule="auto"/>
              <w:rPr>
                <w:sz w:val="24"/>
                <w:szCs w:val="21"/>
              </w:rPr>
            </w:pPr>
            <w:r>
              <w:rPr>
                <w:rFonts w:hint="eastAsia"/>
                <w:sz w:val="24"/>
                <w:szCs w:val="21"/>
              </w:rPr>
              <w:t xml:space="preserve">                </w:t>
            </w:r>
          </w:p>
        </w:tc>
        <w:tc>
          <w:tcPr>
            <w:tcW w:w="1660" w:type="dxa"/>
            <w:vAlign w:val="center"/>
          </w:tcPr>
          <w:p w14:paraId="584CA652" w14:textId="77777777" w:rsidR="003C1704" w:rsidRPr="005B30B5" w:rsidRDefault="003C1704" w:rsidP="00824024">
            <w:pPr>
              <w:tabs>
                <w:tab w:val="center" w:pos="4153"/>
                <w:tab w:val="right" w:pos="8306"/>
              </w:tabs>
              <w:snapToGrid w:val="0"/>
              <w:spacing w:before="100" w:beforeAutospacing="1" w:after="100" w:afterAutospacing="1" w:line="300" w:lineRule="auto"/>
              <w:rPr>
                <w:sz w:val="24"/>
                <w:szCs w:val="21"/>
              </w:rPr>
            </w:pPr>
            <w:r w:rsidRPr="005B30B5">
              <w:rPr>
                <w:rFonts w:hAnsi="Courier New"/>
                <w:sz w:val="24"/>
                <w:szCs w:val="21"/>
              </w:rPr>
              <w:t>日期</w:t>
            </w:r>
            <w:r w:rsidRPr="005B30B5">
              <w:rPr>
                <w:rFonts w:hAnsi="Courier New" w:hint="eastAsia"/>
                <w:sz w:val="24"/>
                <w:szCs w:val="21"/>
              </w:rPr>
              <w:t>：</w:t>
            </w:r>
            <w:r w:rsidR="0073416A" w:rsidRPr="005B30B5">
              <w:rPr>
                <w:rFonts w:hint="eastAsia"/>
                <w:b/>
                <w:sz w:val="24"/>
                <w:szCs w:val="21"/>
              </w:rPr>
              <w:t xml:space="preserve">                                                         </w:t>
            </w:r>
          </w:p>
        </w:tc>
        <w:tc>
          <w:tcPr>
            <w:tcW w:w="2602" w:type="dxa"/>
            <w:vAlign w:val="center"/>
          </w:tcPr>
          <w:p w14:paraId="0F958603" w14:textId="77777777" w:rsidR="003C1704" w:rsidRPr="005B30B5" w:rsidRDefault="00FB5CC7" w:rsidP="00824024">
            <w:pPr>
              <w:tabs>
                <w:tab w:val="center" w:pos="4153"/>
                <w:tab w:val="right" w:pos="8306"/>
              </w:tabs>
              <w:snapToGrid w:val="0"/>
              <w:spacing w:before="100" w:beforeAutospacing="1" w:after="100" w:afterAutospacing="1" w:line="300" w:lineRule="auto"/>
              <w:rPr>
                <w:sz w:val="24"/>
                <w:szCs w:val="21"/>
              </w:rPr>
            </w:pPr>
            <w:smartTag w:uri="urn:schemas-microsoft-com:office:smarttags" w:element="chsdate">
              <w:smartTagPr>
                <w:attr w:name="Year" w:val="2011"/>
                <w:attr w:name="Month" w:val="11"/>
                <w:attr w:name="Day" w:val="03"/>
                <w:attr w:name="IsLunarDate" w:val="False"/>
                <w:attr w:name="IsROCDate" w:val="False"/>
              </w:smartTagPr>
              <w:r w:rsidRPr="005B30B5">
                <w:rPr>
                  <w:rFonts w:hint="eastAsia"/>
                  <w:sz w:val="24"/>
                  <w:szCs w:val="21"/>
                </w:rPr>
                <w:t>201</w:t>
              </w:r>
              <w:r w:rsidR="00F07257">
                <w:rPr>
                  <w:rFonts w:hint="eastAsia"/>
                  <w:sz w:val="24"/>
                  <w:szCs w:val="21"/>
                </w:rPr>
                <w:t>1</w:t>
              </w:r>
              <w:r w:rsidR="0073416A" w:rsidRPr="005B30B5">
                <w:rPr>
                  <w:rFonts w:hAnsi="Courier New" w:hint="eastAsia"/>
                  <w:sz w:val="24"/>
                  <w:szCs w:val="21"/>
                </w:rPr>
                <w:t>年</w:t>
              </w:r>
              <w:r w:rsidR="00A12335">
                <w:rPr>
                  <w:rFonts w:hint="eastAsia"/>
                  <w:sz w:val="24"/>
                  <w:szCs w:val="21"/>
                </w:rPr>
                <w:t>11</w:t>
              </w:r>
              <w:r w:rsidR="0073416A" w:rsidRPr="005B30B5">
                <w:rPr>
                  <w:rFonts w:hAnsi="Courier New" w:hint="eastAsia"/>
                  <w:sz w:val="24"/>
                  <w:szCs w:val="21"/>
                </w:rPr>
                <w:t>月</w:t>
              </w:r>
              <w:r w:rsidR="00F07257">
                <w:rPr>
                  <w:rFonts w:hint="eastAsia"/>
                  <w:sz w:val="24"/>
                  <w:szCs w:val="21"/>
                </w:rPr>
                <w:t>03</w:t>
              </w:r>
              <w:r w:rsidR="0073416A" w:rsidRPr="005B30B5">
                <w:rPr>
                  <w:rFonts w:hAnsi="Courier New" w:hint="eastAsia"/>
                  <w:sz w:val="24"/>
                  <w:szCs w:val="21"/>
                </w:rPr>
                <w:t>日</w:t>
              </w:r>
            </w:smartTag>
            <w:r w:rsidR="0073416A" w:rsidRPr="005B30B5">
              <w:rPr>
                <w:rFonts w:hint="eastAsia"/>
                <w:b/>
                <w:sz w:val="24"/>
                <w:szCs w:val="21"/>
              </w:rPr>
              <w:t xml:space="preserve">                                                        </w:t>
            </w:r>
          </w:p>
        </w:tc>
      </w:tr>
      <w:tr w:rsidR="003C1704" w:rsidRPr="005B30B5" w14:paraId="2A01D513" w14:textId="77777777" w:rsidTr="000366CD">
        <w:trPr>
          <w:trHeight w:val="577"/>
        </w:trPr>
        <w:tc>
          <w:tcPr>
            <w:tcW w:w="2130" w:type="dxa"/>
            <w:vAlign w:val="center"/>
          </w:tcPr>
          <w:p w14:paraId="7DFE238A" w14:textId="77777777" w:rsidR="003C1704" w:rsidRPr="005B30B5" w:rsidRDefault="003C1704" w:rsidP="00824024">
            <w:pPr>
              <w:tabs>
                <w:tab w:val="center" w:pos="4153"/>
                <w:tab w:val="right" w:pos="8306"/>
              </w:tabs>
              <w:snapToGrid w:val="0"/>
              <w:spacing w:before="100" w:beforeAutospacing="1" w:after="100" w:afterAutospacing="1" w:line="300" w:lineRule="auto"/>
              <w:rPr>
                <w:sz w:val="24"/>
                <w:szCs w:val="21"/>
              </w:rPr>
            </w:pPr>
            <w:r w:rsidRPr="005B30B5">
              <w:rPr>
                <w:rFonts w:hAnsi="Courier New"/>
                <w:sz w:val="24"/>
                <w:szCs w:val="21"/>
              </w:rPr>
              <w:t>审核：</w:t>
            </w:r>
            <w:r w:rsidR="0073416A" w:rsidRPr="005B30B5">
              <w:rPr>
                <w:rFonts w:hint="eastAsia"/>
                <w:b/>
                <w:sz w:val="24"/>
                <w:szCs w:val="21"/>
              </w:rPr>
              <w:t xml:space="preserve">                                                         </w:t>
            </w:r>
          </w:p>
        </w:tc>
        <w:tc>
          <w:tcPr>
            <w:tcW w:w="2130" w:type="dxa"/>
            <w:vAlign w:val="center"/>
          </w:tcPr>
          <w:p w14:paraId="19A672FA" w14:textId="77777777" w:rsidR="003C1704" w:rsidRPr="005B30B5" w:rsidRDefault="0073416A" w:rsidP="00824024">
            <w:pPr>
              <w:tabs>
                <w:tab w:val="center" w:pos="4153"/>
                <w:tab w:val="right" w:pos="8306"/>
              </w:tabs>
              <w:snapToGrid w:val="0"/>
              <w:spacing w:before="100" w:beforeAutospacing="1" w:after="100" w:afterAutospacing="1" w:line="300" w:lineRule="auto"/>
              <w:rPr>
                <w:sz w:val="24"/>
                <w:szCs w:val="21"/>
              </w:rPr>
            </w:pPr>
            <w:r w:rsidRPr="005B30B5">
              <w:rPr>
                <w:rFonts w:hint="eastAsia"/>
                <w:b/>
                <w:sz w:val="24"/>
                <w:szCs w:val="21"/>
              </w:rPr>
              <w:t xml:space="preserve">                                                         </w:t>
            </w:r>
          </w:p>
        </w:tc>
        <w:tc>
          <w:tcPr>
            <w:tcW w:w="1660" w:type="dxa"/>
            <w:vAlign w:val="center"/>
          </w:tcPr>
          <w:p w14:paraId="21958E74" w14:textId="77777777" w:rsidR="003C1704" w:rsidRPr="005B30B5" w:rsidRDefault="003C1704" w:rsidP="00824024">
            <w:pPr>
              <w:tabs>
                <w:tab w:val="center" w:pos="4153"/>
                <w:tab w:val="right" w:pos="8306"/>
              </w:tabs>
              <w:snapToGrid w:val="0"/>
              <w:spacing w:before="100" w:beforeAutospacing="1" w:after="100" w:afterAutospacing="1" w:line="300" w:lineRule="auto"/>
              <w:rPr>
                <w:sz w:val="24"/>
                <w:szCs w:val="21"/>
              </w:rPr>
            </w:pPr>
            <w:r w:rsidRPr="005B30B5">
              <w:rPr>
                <w:rFonts w:hAnsi="Courier New"/>
                <w:sz w:val="24"/>
                <w:szCs w:val="21"/>
              </w:rPr>
              <w:t>日期</w:t>
            </w:r>
            <w:r w:rsidRPr="005B30B5">
              <w:rPr>
                <w:rFonts w:hAnsi="Courier New" w:hint="eastAsia"/>
                <w:sz w:val="24"/>
                <w:szCs w:val="21"/>
              </w:rPr>
              <w:t>：</w:t>
            </w:r>
            <w:r w:rsidR="0073416A" w:rsidRPr="005B30B5">
              <w:rPr>
                <w:rFonts w:hint="eastAsia"/>
                <w:b/>
                <w:sz w:val="24"/>
                <w:szCs w:val="21"/>
              </w:rPr>
              <w:t xml:space="preserve">                                                         </w:t>
            </w:r>
          </w:p>
        </w:tc>
        <w:tc>
          <w:tcPr>
            <w:tcW w:w="2602" w:type="dxa"/>
            <w:vAlign w:val="center"/>
          </w:tcPr>
          <w:p w14:paraId="0186C35F" w14:textId="77777777" w:rsidR="003C1704" w:rsidRPr="005B30B5" w:rsidRDefault="0073416A" w:rsidP="00824024">
            <w:pPr>
              <w:tabs>
                <w:tab w:val="center" w:pos="4153"/>
                <w:tab w:val="right" w:pos="8306"/>
              </w:tabs>
              <w:snapToGrid w:val="0"/>
              <w:spacing w:before="100" w:beforeAutospacing="1" w:after="100" w:afterAutospacing="1" w:line="300" w:lineRule="auto"/>
              <w:rPr>
                <w:sz w:val="24"/>
                <w:szCs w:val="21"/>
              </w:rPr>
            </w:pPr>
            <w:r w:rsidRPr="005B30B5">
              <w:rPr>
                <w:rFonts w:hint="eastAsia"/>
                <w:b/>
                <w:sz w:val="24"/>
                <w:szCs w:val="21"/>
              </w:rPr>
              <w:t xml:space="preserve">                                                         </w:t>
            </w:r>
          </w:p>
        </w:tc>
      </w:tr>
      <w:tr w:rsidR="003C1704" w:rsidRPr="005B30B5" w14:paraId="717432CC" w14:textId="77777777" w:rsidTr="000366CD">
        <w:trPr>
          <w:trHeight w:val="557"/>
        </w:trPr>
        <w:tc>
          <w:tcPr>
            <w:tcW w:w="2130" w:type="dxa"/>
            <w:vAlign w:val="center"/>
          </w:tcPr>
          <w:p w14:paraId="23581146" w14:textId="77777777" w:rsidR="003C1704" w:rsidRPr="005B30B5" w:rsidRDefault="003C1704" w:rsidP="00824024">
            <w:pPr>
              <w:tabs>
                <w:tab w:val="center" w:pos="4153"/>
                <w:tab w:val="right" w:pos="8306"/>
              </w:tabs>
              <w:snapToGrid w:val="0"/>
              <w:spacing w:before="100" w:beforeAutospacing="1" w:after="100" w:afterAutospacing="1" w:line="300" w:lineRule="auto"/>
              <w:rPr>
                <w:sz w:val="24"/>
                <w:szCs w:val="21"/>
              </w:rPr>
            </w:pPr>
            <w:r w:rsidRPr="005B30B5">
              <w:rPr>
                <w:rFonts w:hAnsi="Courier New"/>
                <w:sz w:val="24"/>
                <w:szCs w:val="21"/>
              </w:rPr>
              <w:t>批准：</w:t>
            </w:r>
            <w:r w:rsidR="0073416A" w:rsidRPr="005B30B5">
              <w:rPr>
                <w:rFonts w:hint="eastAsia"/>
                <w:b/>
                <w:sz w:val="24"/>
                <w:szCs w:val="21"/>
              </w:rPr>
              <w:t xml:space="preserve">                                                         </w:t>
            </w:r>
          </w:p>
        </w:tc>
        <w:tc>
          <w:tcPr>
            <w:tcW w:w="2130" w:type="dxa"/>
            <w:vAlign w:val="center"/>
          </w:tcPr>
          <w:p w14:paraId="049B6178" w14:textId="77777777" w:rsidR="003C1704" w:rsidRPr="005B30B5" w:rsidRDefault="0073416A" w:rsidP="00824024">
            <w:pPr>
              <w:tabs>
                <w:tab w:val="center" w:pos="4153"/>
                <w:tab w:val="right" w:pos="8306"/>
              </w:tabs>
              <w:snapToGrid w:val="0"/>
              <w:spacing w:before="100" w:beforeAutospacing="1" w:after="100" w:afterAutospacing="1" w:line="300" w:lineRule="auto"/>
              <w:rPr>
                <w:sz w:val="24"/>
                <w:szCs w:val="21"/>
              </w:rPr>
            </w:pPr>
            <w:r w:rsidRPr="005B30B5">
              <w:rPr>
                <w:rFonts w:hint="eastAsia"/>
                <w:b/>
                <w:sz w:val="24"/>
                <w:szCs w:val="21"/>
              </w:rPr>
              <w:t xml:space="preserve">                                                         </w:t>
            </w:r>
          </w:p>
        </w:tc>
        <w:tc>
          <w:tcPr>
            <w:tcW w:w="1660" w:type="dxa"/>
            <w:vAlign w:val="center"/>
          </w:tcPr>
          <w:p w14:paraId="57F6E8CF" w14:textId="77777777" w:rsidR="003C1704" w:rsidRPr="005B30B5" w:rsidRDefault="003C1704" w:rsidP="00824024">
            <w:pPr>
              <w:tabs>
                <w:tab w:val="center" w:pos="4153"/>
                <w:tab w:val="right" w:pos="8306"/>
              </w:tabs>
              <w:snapToGrid w:val="0"/>
              <w:spacing w:before="100" w:beforeAutospacing="1" w:after="100" w:afterAutospacing="1" w:line="300" w:lineRule="auto"/>
              <w:rPr>
                <w:sz w:val="24"/>
                <w:szCs w:val="21"/>
              </w:rPr>
            </w:pPr>
            <w:r w:rsidRPr="005B30B5">
              <w:rPr>
                <w:rFonts w:hAnsi="Courier New"/>
                <w:sz w:val="24"/>
                <w:szCs w:val="21"/>
              </w:rPr>
              <w:t>日期：</w:t>
            </w:r>
            <w:r w:rsidR="0073416A" w:rsidRPr="005B30B5">
              <w:rPr>
                <w:rFonts w:hint="eastAsia"/>
                <w:b/>
                <w:sz w:val="24"/>
                <w:szCs w:val="21"/>
              </w:rPr>
              <w:t xml:space="preserve">                                                         </w:t>
            </w:r>
          </w:p>
        </w:tc>
        <w:tc>
          <w:tcPr>
            <w:tcW w:w="2602" w:type="dxa"/>
            <w:vAlign w:val="center"/>
          </w:tcPr>
          <w:p w14:paraId="364E35D6" w14:textId="77777777" w:rsidR="003C1704" w:rsidRPr="005B30B5" w:rsidRDefault="0073416A" w:rsidP="00824024">
            <w:pPr>
              <w:tabs>
                <w:tab w:val="center" w:pos="4153"/>
                <w:tab w:val="right" w:pos="8306"/>
              </w:tabs>
              <w:snapToGrid w:val="0"/>
              <w:spacing w:before="100" w:beforeAutospacing="1" w:after="100" w:afterAutospacing="1" w:line="300" w:lineRule="auto"/>
              <w:rPr>
                <w:sz w:val="24"/>
                <w:szCs w:val="21"/>
              </w:rPr>
            </w:pPr>
            <w:r w:rsidRPr="005B30B5">
              <w:rPr>
                <w:rFonts w:hint="eastAsia"/>
                <w:b/>
                <w:sz w:val="24"/>
                <w:szCs w:val="21"/>
              </w:rPr>
              <w:t xml:space="preserve">                                                         </w:t>
            </w:r>
          </w:p>
        </w:tc>
      </w:tr>
    </w:tbl>
    <w:p w14:paraId="11CDB712" w14:textId="77777777" w:rsidR="003C1704" w:rsidRPr="00807282" w:rsidRDefault="0073416A" w:rsidP="00824024">
      <w:pPr>
        <w:spacing w:line="300" w:lineRule="auto"/>
        <w:rPr>
          <w:b/>
          <w:bCs/>
          <w:szCs w:val="21"/>
        </w:rPr>
      </w:pPr>
      <w:r w:rsidRPr="00807282">
        <w:rPr>
          <w:rFonts w:hint="eastAsia"/>
          <w:b/>
          <w:szCs w:val="21"/>
        </w:rPr>
        <w:t xml:space="preserve">                                                                                                                  </w:t>
      </w:r>
    </w:p>
    <w:tbl>
      <w:tblPr>
        <w:tblpPr w:leftFromText="180" w:rightFromText="180" w:vertAnchor="text" w:horzAnchor="margin" w:tblpXSpec="center" w:tblpY="9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06"/>
        <w:gridCol w:w="1734"/>
        <w:gridCol w:w="2556"/>
      </w:tblGrid>
      <w:tr w:rsidR="003C1704" w:rsidRPr="005B30B5" w14:paraId="67A8E4DC" w14:textId="77777777" w:rsidTr="000366CD">
        <w:trPr>
          <w:trHeight w:val="557"/>
        </w:trPr>
        <w:tc>
          <w:tcPr>
            <w:tcW w:w="5940" w:type="dxa"/>
            <w:gridSpan w:val="2"/>
            <w:tcBorders>
              <w:bottom w:val="single" w:sz="6" w:space="0" w:color="auto"/>
            </w:tcBorders>
            <w:vAlign w:val="center"/>
          </w:tcPr>
          <w:p w14:paraId="1BF4E3DD" w14:textId="77777777" w:rsidR="003C1704" w:rsidRPr="005B30B5" w:rsidRDefault="003C1704" w:rsidP="00824024">
            <w:pPr>
              <w:tabs>
                <w:tab w:val="center" w:pos="4153"/>
                <w:tab w:val="right" w:pos="8306"/>
              </w:tabs>
              <w:snapToGrid w:val="0"/>
              <w:spacing w:before="100" w:beforeAutospacing="1" w:after="100" w:afterAutospacing="1" w:line="300" w:lineRule="auto"/>
              <w:rPr>
                <w:sz w:val="24"/>
                <w:szCs w:val="21"/>
              </w:rPr>
            </w:pPr>
            <w:r w:rsidRPr="005B30B5">
              <w:rPr>
                <w:rFonts w:hAnsi="Courier New"/>
                <w:sz w:val="24"/>
                <w:szCs w:val="21"/>
              </w:rPr>
              <w:t>文件名称：</w:t>
            </w:r>
            <w:r w:rsidRPr="005B30B5">
              <w:rPr>
                <w:rFonts w:hAnsi="Courier New" w:hint="eastAsia"/>
                <w:sz w:val="24"/>
                <w:szCs w:val="21"/>
              </w:rPr>
              <w:t>详细设计说明书</w:t>
            </w:r>
            <w:r w:rsidR="0073416A" w:rsidRPr="005B30B5">
              <w:rPr>
                <w:rFonts w:hint="eastAsia"/>
                <w:b/>
                <w:sz w:val="24"/>
                <w:szCs w:val="21"/>
              </w:rPr>
              <w:t xml:space="preserve">                                                         </w:t>
            </w:r>
          </w:p>
        </w:tc>
        <w:tc>
          <w:tcPr>
            <w:tcW w:w="2556" w:type="dxa"/>
            <w:vAlign w:val="center"/>
          </w:tcPr>
          <w:p w14:paraId="1CD66337" w14:textId="77777777" w:rsidR="003C1704" w:rsidRPr="005B30B5" w:rsidRDefault="003C1704" w:rsidP="00824024">
            <w:pPr>
              <w:tabs>
                <w:tab w:val="center" w:pos="4153"/>
                <w:tab w:val="right" w:pos="8306"/>
              </w:tabs>
              <w:snapToGrid w:val="0"/>
              <w:spacing w:before="100" w:beforeAutospacing="1" w:after="100" w:afterAutospacing="1" w:line="300" w:lineRule="auto"/>
              <w:rPr>
                <w:sz w:val="24"/>
                <w:szCs w:val="21"/>
              </w:rPr>
            </w:pPr>
            <w:r w:rsidRPr="005B30B5">
              <w:rPr>
                <w:rFonts w:hAnsi="Courier New"/>
                <w:sz w:val="24"/>
                <w:szCs w:val="21"/>
              </w:rPr>
              <w:t>版本：</w:t>
            </w:r>
            <w:r w:rsidRPr="005B30B5">
              <w:rPr>
                <w:rFonts w:hint="eastAsia"/>
                <w:sz w:val="24"/>
                <w:szCs w:val="21"/>
              </w:rPr>
              <w:t>1.</w:t>
            </w:r>
            <w:r w:rsidR="00F07257">
              <w:rPr>
                <w:rFonts w:hint="eastAsia"/>
                <w:sz w:val="24"/>
                <w:szCs w:val="21"/>
              </w:rPr>
              <w:t>0</w:t>
            </w:r>
            <w:r w:rsidR="0073416A" w:rsidRPr="005B30B5">
              <w:rPr>
                <w:rFonts w:hint="eastAsia"/>
                <w:b/>
                <w:sz w:val="24"/>
                <w:szCs w:val="21"/>
              </w:rPr>
              <w:t xml:space="preserve">                                                         </w:t>
            </w:r>
          </w:p>
        </w:tc>
      </w:tr>
      <w:tr w:rsidR="003C1704" w:rsidRPr="005B30B5" w14:paraId="48352427" w14:textId="77777777" w:rsidTr="000366CD">
        <w:trPr>
          <w:trHeight w:val="546"/>
        </w:trPr>
        <w:tc>
          <w:tcPr>
            <w:tcW w:w="5940" w:type="dxa"/>
            <w:gridSpan w:val="2"/>
            <w:tcBorders>
              <w:top w:val="single" w:sz="6" w:space="0" w:color="auto"/>
            </w:tcBorders>
            <w:vAlign w:val="center"/>
          </w:tcPr>
          <w:p w14:paraId="5560A862" w14:textId="77777777" w:rsidR="003C1704" w:rsidRPr="005B30B5" w:rsidRDefault="003C1704" w:rsidP="00824024">
            <w:pPr>
              <w:tabs>
                <w:tab w:val="center" w:pos="4153"/>
                <w:tab w:val="right" w:pos="8306"/>
              </w:tabs>
              <w:snapToGrid w:val="0"/>
              <w:spacing w:before="100" w:beforeAutospacing="1" w:after="100" w:afterAutospacing="1" w:line="300" w:lineRule="auto"/>
              <w:rPr>
                <w:sz w:val="24"/>
                <w:szCs w:val="21"/>
              </w:rPr>
            </w:pPr>
            <w:r w:rsidRPr="005B30B5">
              <w:rPr>
                <w:rFonts w:hAnsi="Courier New"/>
                <w:sz w:val="24"/>
                <w:szCs w:val="21"/>
              </w:rPr>
              <w:t>文件编号：</w:t>
            </w:r>
            <w:r w:rsidR="0073416A" w:rsidRPr="005B30B5">
              <w:rPr>
                <w:rFonts w:hint="eastAsia"/>
                <w:b/>
                <w:sz w:val="24"/>
                <w:szCs w:val="21"/>
              </w:rPr>
              <w:t xml:space="preserve">                                                         </w:t>
            </w:r>
          </w:p>
        </w:tc>
        <w:tc>
          <w:tcPr>
            <w:tcW w:w="2556" w:type="dxa"/>
            <w:vAlign w:val="center"/>
          </w:tcPr>
          <w:p w14:paraId="782896FB" w14:textId="77777777" w:rsidR="003C1704" w:rsidRPr="005B30B5" w:rsidRDefault="003C1704" w:rsidP="00824024">
            <w:pPr>
              <w:tabs>
                <w:tab w:val="center" w:pos="4153"/>
                <w:tab w:val="right" w:pos="8306"/>
              </w:tabs>
              <w:snapToGrid w:val="0"/>
              <w:spacing w:before="100" w:beforeAutospacing="1" w:after="100" w:afterAutospacing="1" w:line="300" w:lineRule="auto"/>
              <w:rPr>
                <w:sz w:val="24"/>
                <w:szCs w:val="21"/>
              </w:rPr>
            </w:pPr>
            <w:r w:rsidRPr="005B30B5">
              <w:rPr>
                <w:rFonts w:hAnsi="Courier New"/>
                <w:sz w:val="24"/>
                <w:szCs w:val="21"/>
              </w:rPr>
              <w:t>机密等级：</w:t>
            </w:r>
            <w:r w:rsidR="0073416A" w:rsidRPr="005B30B5">
              <w:rPr>
                <w:rFonts w:hint="eastAsia"/>
                <w:b/>
                <w:sz w:val="24"/>
                <w:szCs w:val="21"/>
              </w:rPr>
              <w:t xml:space="preserve">                                                         </w:t>
            </w:r>
          </w:p>
        </w:tc>
      </w:tr>
      <w:tr w:rsidR="003C1704" w:rsidRPr="005B30B5" w14:paraId="7515C441" w14:textId="77777777" w:rsidTr="000366CD">
        <w:trPr>
          <w:trHeight w:val="573"/>
        </w:trPr>
        <w:tc>
          <w:tcPr>
            <w:tcW w:w="4206" w:type="dxa"/>
            <w:vAlign w:val="center"/>
          </w:tcPr>
          <w:p w14:paraId="39B8C782" w14:textId="77777777" w:rsidR="003C1704" w:rsidRPr="005B30B5" w:rsidRDefault="003C1704" w:rsidP="00824024">
            <w:pPr>
              <w:tabs>
                <w:tab w:val="center" w:pos="4153"/>
                <w:tab w:val="right" w:pos="8306"/>
              </w:tabs>
              <w:snapToGrid w:val="0"/>
              <w:spacing w:before="100" w:beforeAutospacing="1" w:after="100" w:afterAutospacing="1" w:line="300" w:lineRule="auto"/>
              <w:rPr>
                <w:sz w:val="24"/>
                <w:szCs w:val="21"/>
              </w:rPr>
            </w:pPr>
            <w:r w:rsidRPr="005B30B5">
              <w:rPr>
                <w:rFonts w:hAnsi="Courier New"/>
                <w:sz w:val="24"/>
                <w:szCs w:val="21"/>
              </w:rPr>
              <w:t>生效日期：</w:t>
            </w:r>
            <w:r w:rsidR="0073416A" w:rsidRPr="005B30B5">
              <w:rPr>
                <w:rFonts w:hint="eastAsia"/>
                <w:sz w:val="24"/>
                <w:szCs w:val="21"/>
              </w:rPr>
              <w:t>20</w:t>
            </w:r>
            <w:r w:rsidR="003D0AAF">
              <w:rPr>
                <w:rFonts w:hint="eastAsia"/>
                <w:sz w:val="24"/>
                <w:szCs w:val="21"/>
              </w:rPr>
              <w:t>26</w:t>
            </w:r>
            <w:r w:rsidR="0073416A" w:rsidRPr="005B30B5">
              <w:rPr>
                <w:rFonts w:hAnsi="Courier New" w:hint="eastAsia"/>
                <w:sz w:val="24"/>
                <w:szCs w:val="21"/>
              </w:rPr>
              <w:t>年</w:t>
            </w:r>
            <w:r w:rsidR="003D0AAF">
              <w:rPr>
                <w:rFonts w:hAnsi="Courier New" w:hint="eastAsia"/>
                <w:sz w:val="24"/>
                <w:szCs w:val="21"/>
              </w:rPr>
              <w:t>7</w:t>
            </w:r>
            <w:r w:rsidR="0073416A" w:rsidRPr="005B30B5">
              <w:rPr>
                <w:rFonts w:hAnsi="Courier New" w:hint="eastAsia"/>
                <w:sz w:val="24"/>
                <w:szCs w:val="21"/>
              </w:rPr>
              <w:t>月</w:t>
            </w:r>
            <w:r w:rsidR="003D0AAF">
              <w:rPr>
                <w:rFonts w:hAnsi="Courier New" w:hint="eastAsia"/>
                <w:sz w:val="24"/>
                <w:szCs w:val="21"/>
              </w:rPr>
              <w:t>20</w:t>
            </w:r>
            <w:r w:rsidR="0073416A" w:rsidRPr="005B30B5">
              <w:rPr>
                <w:rFonts w:hAnsi="Courier New" w:hint="eastAsia"/>
                <w:sz w:val="24"/>
                <w:szCs w:val="21"/>
              </w:rPr>
              <w:t>日</w:t>
            </w:r>
            <w:r w:rsidR="0073416A" w:rsidRPr="005B30B5">
              <w:rPr>
                <w:rFonts w:hint="eastAsia"/>
                <w:b/>
                <w:sz w:val="24"/>
                <w:szCs w:val="21"/>
              </w:rPr>
              <w:t xml:space="preserve">                                                         </w:t>
            </w:r>
          </w:p>
        </w:tc>
        <w:tc>
          <w:tcPr>
            <w:tcW w:w="4290" w:type="dxa"/>
            <w:gridSpan w:val="2"/>
            <w:vAlign w:val="center"/>
          </w:tcPr>
          <w:p w14:paraId="00CA89D1" w14:textId="77777777" w:rsidR="003C1704" w:rsidRPr="005B30B5" w:rsidRDefault="003C1704" w:rsidP="00824024">
            <w:pPr>
              <w:tabs>
                <w:tab w:val="center" w:pos="4153"/>
                <w:tab w:val="right" w:pos="8306"/>
              </w:tabs>
              <w:snapToGrid w:val="0"/>
              <w:spacing w:before="100" w:beforeAutospacing="1" w:after="100" w:afterAutospacing="1" w:line="300" w:lineRule="auto"/>
              <w:rPr>
                <w:sz w:val="24"/>
                <w:szCs w:val="21"/>
              </w:rPr>
            </w:pPr>
            <w:r w:rsidRPr="005B30B5">
              <w:rPr>
                <w:rFonts w:hAnsi="Courier New"/>
                <w:sz w:val="24"/>
                <w:szCs w:val="21"/>
              </w:rPr>
              <w:t>发行日期：</w:t>
            </w:r>
            <w:r w:rsidR="003D0AAF">
              <w:rPr>
                <w:rFonts w:hAnsi="Courier New" w:hint="eastAsia"/>
                <w:sz w:val="24"/>
                <w:szCs w:val="21"/>
              </w:rPr>
              <w:t>2026</w:t>
            </w:r>
            <w:r w:rsidRPr="005B30B5">
              <w:rPr>
                <w:rFonts w:hAnsi="Courier New" w:hint="eastAsia"/>
                <w:sz w:val="24"/>
                <w:szCs w:val="21"/>
              </w:rPr>
              <w:t>年</w:t>
            </w:r>
            <w:r w:rsidR="003D0AAF">
              <w:rPr>
                <w:rFonts w:hAnsi="Courier New" w:hint="eastAsia"/>
                <w:sz w:val="24"/>
                <w:szCs w:val="21"/>
              </w:rPr>
              <w:t>7</w:t>
            </w:r>
            <w:r w:rsidRPr="005B30B5">
              <w:rPr>
                <w:rFonts w:hAnsi="Courier New" w:hint="eastAsia"/>
                <w:sz w:val="24"/>
                <w:szCs w:val="21"/>
              </w:rPr>
              <w:t>月</w:t>
            </w:r>
            <w:r w:rsidR="003D0AAF">
              <w:rPr>
                <w:rFonts w:hAnsi="Courier New" w:hint="eastAsia"/>
                <w:sz w:val="24"/>
                <w:szCs w:val="21"/>
              </w:rPr>
              <w:t>20</w:t>
            </w:r>
            <w:r w:rsidRPr="005B30B5">
              <w:rPr>
                <w:rFonts w:hAnsi="Courier New" w:hint="eastAsia"/>
                <w:sz w:val="24"/>
                <w:szCs w:val="21"/>
              </w:rPr>
              <w:t>日</w:t>
            </w:r>
            <w:r w:rsidR="0073416A" w:rsidRPr="005B30B5">
              <w:rPr>
                <w:rFonts w:hint="eastAsia"/>
                <w:b/>
                <w:sz w:val="24"/>
                <w:szCs w:val="21"/>
              </w:rPr>
              <w:t xml:space="preserve">                                                                </w:t>
            </w:r>
          </w:p>
        </w:tc>
      </w:tr>
    </w:tbl>
    <w:p w14:paraId="5F16EDB2" w14:textId="77777777" w:rsidR="003C1704" w:rsidRPr="00807282" w:rsidRDefault="0073416A" w:rsidP="00824024">
      <w:pPr>
        <w:spacing w:line="300" w:lineRule="auto"/>
        <w:jc w:val="center"/>
        <w:rPr>
          <w:b/>
          <w:szCs w:val="21"/>
        </w:rPr>
      </w:pPr>
      <w:r w:rsidRPr="00807282">
        <w:rPr>
          <w:rFonts w:hint="eastAsia"/>
          <w:b/>
          <w:szCs w:val="21"/>
        </w:rPr>
        <w:t xml:space="preserve">                                                         </w:t>
      </w:r>
    </w:p>
    <w:p w14:paraId="0DA9A341" w14:textId="77777777" w:rsidR="00F305B1" w:rsidRPr="00807282" w:rsidRDefault="0073416A" w:rsidP="00824024">
      <w:pPr>
        <w:spacing w:line="300" w:lineRule="auto"/>
        <w:jc w:val="center"/>
        <w:rPr>
          <w:b/>
          <w:szCs w:val="21"/>
        </w:rPr>
      </w:pPr>
      <w:r w:rsidRPr="00807282">
        <w:rPr>
          <w:b/>
          <w:szCs w:val="21"/>
        </w:rPr>
        <w:br w:type="page"/>
      </w:r>
      <w:r w:rsidR="00F305B1" w:rsidRPr="002F3D40">
        <w:rPr>
          <w:rFonts w:hint="eastAsia"/>
          <w:b/>
          <w:sz w:val="28"/>
          <w:szCs w:val="21"/>
        </w:rPr>
        <w:lastRenderedPageBreak/>
        <w:t>版本历史</w:t>
      </w:r>
      <w:r w:rsidRPr="00807282">
        <w:rPr>
          <w:rFonts w:hint="eastAsia"/>
          <w:b/>
          <w:szCs w:val="21"/>
        </w:rPr>
        <w:t xml:space="preserve">                                                                </w:t>
      </w:r>
    </w:p>
    <w:p w14:paraId="3FE8A312" w14:textId="77777777" w:rsidR="00F305B1" w:rsidRPr="00807282" w:rsidRDefault="0073416A" w:rsidP="00824024">
      <w:pPr>
        <w:spacing w:line="300" w:lineRule="auto"/>
        <w:jc w:val="center"/>
        <w:rPr>
          <w:b/>
          <w:szCs w:val="21"/>
        </w:rPr>
      </w:pPr>
      <w:r w:rsidRPr="00807282">
        <w:rPr>
          <w:rFonts w:hint="eastAsia"/>
          <w:b/>
          <w:szCs w:val="21"/>
        </w:rPr>
        <w:t xml:space="preserve">                                                                </w:t>
      </w:r>
    </w:p>
    <w:tbl>
      <w:tblPr>
        <w:tblW w:w="8505" w:type="dxa"/>
        <w:tblInd w:w="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8"/>
        <w:gridCol w:w="1551"/>
        <w:gridCol w:w="1597"/>
        <w:gridCol w:w="1663"/>
        <w:gridCol w:w="2336"/>
      </w:tblGrid>
      <w:tr w:rsidR="00F305B1" w:rsidRPr="00807282" w14:paraId="63A2D824" w14:textId="77777777" w:rsidTr="00A71E85">
        <w:trPr>
          <w:trHeight w:val="447"/>
        </w:trPr>
        <w:tc>
          <w:tcPr>
            <w:tcW w:w="1358" w:type="dxa"/>
            <w:shd w:val="clear" w:color="auto" w:fill="BFBFBF"/>
            <w:vAlign w:val="center"/>
          </w:tcPr>
          <w:p w14:paraId="5AC4B4B1" w14:textId="77777777" w:rsidR="00F305B1" w:rsidRPr="006B03FF" w:rsidRDefault="00F305B1" w:rsidP="00DC1010">
            <w:pPr>
              <w:spacing w:line="300" w:lineRule="auto"/>
              <w:jc w:val="center"/>
              <w:rPr>
                <w:b/>
                <w:sz w:val="24"/>
                <w:szCs w:val="21"/>
              </w:rPr>
            </w:pPr>
            <w:r w:rsidRPr="006B03FF">
              <w:rPr>
                <w:rFonts w:hint="eastAsia"/>
                <w:b/>
                <w:sz w:val="24"/>
                <w:szCs w:val="21"/>
              </w:rPr>
              <w:t>版本</w:t>
            </w:r>
            <w:r w:rsidRPr="006B03FF">
              <w:rPr>
                <w:b/>
                <w:sz w:val="24"/>
                <w:szCs w:val="21"/>
              </w:rPr>
              <w:t>/</w:t>
            </w:r>
            <w:r w:rsidRPr="006B03FF">
              <w:rPr>
                <w:rFonts w:hint="eastAsia"/>
                <w:b/>
                <w:sz w:val="24"/>
                <w:szCs w:val="21"/>
              </w:rPr>
              <w:t>状态</w:t>
            </w:r>
            <w:r w:rsidR="00A71E85" w:rsidRPr="006B03FF">
              <w:rPr>
                <w:rFonts w:hint="eastAsia"/>
                <w:sz w:val="24"/>
                <w:szCs w:val="21"/>
              </w:rPr>
              <w:t xml:space="preserve">       </w:t>
            </w:r>
          </w:p>
        </w:tc>
        <w:tc>
          <w:tcPr>
            <w:tcW w:w="1551" w:type="dxa"/>
            <w:shd w:val="clear" w:color="auto" w:fill="BFBFBF"/>
            <w:vAlign w:val="center"/>
          </w:tcPr>
          <w:p w14:paraId="4754CB42" w14:textId="77777777" w:rsidR="00F305B1" w:rsidRPr="006B03FF" w:rsidRDefault="00F305B1" w:rsidP="00DC1010">
            <w:pPr>
              <w:spacing w:line="300" w:lineRule="auto"/>
              <w:jc w:val="center"/>
              <w:rPr>
                <w:b/>
                <w:sz w:val="24"/>
                <w:szCs w:val="21"/>
              </w:rPr>
            </w:pPr>
            <w:r w:rsidRPr="006B03FF">
              <w:rPr>
                <w:rFonts w:hint="eastAsia"/>
                <w:b/>
                <w:sz w:val="24"/>
                <w:szCs w:val="21"/>
              </w:rPr>
              <w:t>作者</w:t>
            </w:r>
            <w:r w:rsidR="00A71E85" w:rsidRPr="006B03FF">
              <w:rPr>
                <w:rFonts w:hint="eastAsia"/>
                <w:sz w:val="24"/>
                <w:szCs w:val="21"/>
              </w:rPr>
              <w:t xml:space="preserve">       </w:t>
            </w:r>
          </w:p>
        </w:tc>
        <w:tc>
          <w:tcPr>
            <w:tcW w:w="1597" w:type="dxa"/>
            <w:shd w:val="clear" w:color="auto" w:fill="BFBFBF"/>
            <w:vAlign w:val="center"/>
          </w:tcPr>
          <w:p w14:paraId="1B067E77" w14:textId="77777777" w:rsidR="00F305B1" w:rsidRPr="006B03FF" w:rsidRDefault="00F305B1" w:rsidP="00DC1010">
            <w:pPr>
              <w:spacing w:line="300" w:lineRule="auto"/>
              <w:jc w:val="center"/>
              <w:rPr>
                <w:b/>
                <w:sz w:val="24"/>
                <w:szCs w:val="21"/>
              </w:rPr>
            </w:pPr>
            <w:r w:rsidRPr="006B03FF">
              <w:rPr>
                <w:rFonts w:hint="eastAsia"/>
                <w:b/>
                <w:sz w:val="24"/>
                <w:szCs w:val="21"/>
              </w:rPr>
              <w:t>参与者</w:t>
            </w:r>
            <w:r w:rsidR="00A71E85" w:rsidRPr="006B03FF">
              <w:rPr>
                <w:rFonts w:hint="eastAsia"/>
                <w:sz w:val="24"/>
                <w:szCs w:val="21"/>
              </w:rPr>
              <w:t xml:space="preserve">       </w:t>
            </w:r>
          </w:p>
        </w:tc>
        <w:tc>
          <w:tcPr>
            <w:tcW w:w="1663" w:type="dxa"/>
            <w:shd w:val="clear" w:color="auto" w:fill="BFBFBF"/>
            <w:vAlign w:val="center"/>
          </w:tcPr>
          <w:p w14:paraId="632E6CC0" w14:textId="77777777" w:rsidR="00F305B1" w:rsidRPr="006B03FF" w:rsidRDefault="00F305B1" w:rsidP="00DC1010">
            <w:pPr>
              <w:spacing w:line="300" w:lineRule="auto"/>
              <w:jc w:val="center"/>
              <w:rPr>
                <w:b/>
                <w:sz w:val="24"/>
                <w:szCs w:val="21"/>
              </w:rPr>
            </w:pPr>
            <w:r w:rsidRPr="006B03FF">
              <w:rPr>
                <w:rFonts w:hint="eastAsia"/>
                <w:b/>
                <w:sz w:val="24"/>
                <w:szCs w:val="21"/>
              </w:rPr>
              <w:t>起止日期</w:t>
            </w:r>
            <w:r w:rsidR="00A71E85" w:rsidRPr="006B03FF">
              <w:rPr>
                <w:rFonts w:hint="eastAsia"/>
                <w:sz w:val="24"/>
                <w:szCs w:val="21"/>
              </w:rPr>
              <w:t xml:space="preserve">       </w:t>
            </w:r>
          </w:p>
        </w:tc>
        <w:tc>
          <w:tcPr>
            <w:tcW w:w="2336" w:type="dxa"/>
            <w:shd w:val="clear" w:color="auto" w:fill="BFBFBF"/>
            <w:vAlign w:val="center"/>
          </w:tcPr>
          <w:p w14:paraId="070EF392" w14:textId="77777777" w:rsidR="00F305B1" w:rsidRPr="006B03FF" w:rsidRDefault="00F305B1" w:rsidP="00DC1010">
            <w:pPr>
              <w:spacing w:line="300" w:lineRule="auto"/>
              <w:jc w:val="center"/>
              <w:rPr>
                <w:b/>
                <w:sz w:val="24"/>
                <w:szCs w:val="21"/>
              </w:rPr>
            </w:pPr>
            <w:r w:rsidRPr="006B03FF">
              <w:rPr>
                <w:rFonts w:hint="eastAsia"/>
                <w:b/>
                <w:sz w:val="24"/>
                <w:szCs w:val="21"/>
              </w:rPr>
              <w:t>备注</w:t>
            </w:r>
            <w:r w:rsidR="00A71E85" w:rsidRPr="006B03FF">
              <w:rPr>
                <w:rFonts w:hint="eastAsia"/>
                <w:sz w:val="24"/>
                <w:szCs w:val="21"/>
              </w:rPr>
              <w:t xml:space="preserve">        </w:t>
            </w:r>
          </w:p>
        </w:tc>
      </w:tr>
      <w:tr w:rsidR="00A12F7B" w:rsidRPr="00807282" w14:paraId="5203F12F" w14:textId="77777777" w:rsidTr="00A71E85">
        <w:tc>
          <w:tcPr>
            <w:tcW w:w="1358" w:type="dxa"/>
            <w:vAlign w:val="center"/>
          </w:tcPr>
          <w:p w14:paraId="794ACE71" w14:textId="77777777" w:rsidR="00A12F7B" w:rsidRPr="00807282" w:rsidRDefault="00A12F7B" w:rsidP="00DC1010">
            <w:pPr>
              <w:spacing w:line="300" w:lineRule="auto"/>
              <w:jc w:val="center"/>
              <w:rPr>
                <w:szCs w:val="21"/>
              </w:rPr>
            </w:pPr>
            <w:r w:rsidRPr="00807282">
              <w:rPr>
                <w:rFonts w:hint="eastAsia"/>
                <w:szCs w:val="21"/>
              </w:rPr>
              <w:t>1.0</w:t>
            </w:r>
            <w:r w:rsidR="00A71E85" w:rsidRPr="00807282">
              <w:rPr>
                <w:rFonts w:hint="eastAsia"/>
                <w:szCs w:val="21"/>
              </w:rPr>
              <w:t xml:space="preserve">       </w:t>
            </w:r>
          </w:p>
        </w:tc>
        <w:tc>
          <w:tcPr>
            <w:tcW w:w="1551" w:type="dxa"/>
            <w:vAlign w:val="center"/>
          </w:tcPr>
          <w:p w14:paraId="45DEBE6F" w14:textId="77777777" w:rsidR="00A12F7B" w:rsidRPr="00807282" w:rsidRDefault="00A71E85" w:rsidP="00DC1010">
            <w:pPr>
              <w:spacing w:line="300" w:lineRule="auto"/>
              <w:jc w:val="center"/>
              <w:rPr>
                <w:szCs w:val="21"/>
              </w:rPr>
            </w:pPr>
            <w:r w:rsidRPr="00807282">
              <w:rPr>
                <w:rFonts w:hint="eastAsia"/>
                <w:szCs w:val="21"/>
              </w:rPr>
              <w:t xml:space="preserve">       </w:t>
            </w:r>
          </w:p>
        </w:tc>
        <w:tc>
          <w:tcPr>
            <w:tcW w:w="1597" w:type="dxa"/>
            <w:vAlign w:val="center"/>
          </w:tcPr>
          <w:p w14:paraId="0D3C8C0F" w14:textId="77777777" w:rsidR="00A12F7B" w:rsidRPr="00807282" w:rsidRDefault="00A71E85" w:rsidP="00DC1010">
            <w:pPr>
              <w:spacing w:line="300" w:lineRule="auto"/>
              <w:jc w:val="center"/>
              <w:rPr>
                <w:szCs w:val="21"/>
              </w:rPr>
            </w:pPr>
            <w:r w:rsidRPr="00807282">
              <w:rPr>
                <w:rFonts w:hint="eastAsia"/>
                <w:szCs w:val="21"/>
              </w:rPr>
              <w:t xml:space="preserve">      </w:t>
            </w:r>
          </w:p>
        </w:tc>
        <w:tc>
          <w:tcPr>
            <w:tcW w:w="1663" w:type="dxa"/>
            <w:vAlign w:val="center"/>
          </w:tcPr>
          <w:p w14:paraId="66D5C5DB" w14:textId="77777777" w:rsidR="00A12F7B" w:rsidRPr="00807282" w:rsidRDefault="002610AC" w:rsidP="00DC1010">
            <w:pPr>
              <w:spacing w:line="300" w:lineRule="auto"/>
              <w:jc w:val="center"/>
              <w:rPr>
                <w:szCs w:val="21"/>
              </w:rPr>
            </w:pPr>
            <w:smartTag w:uri="urn:schemas-microsoft-com:office:smarttags" w:element="chsdate">
              <w:smartTagPr>
                <w:attr w:name="Year" w:val="2011"/>
                <w:attr w:name="Month" w:val="11"/>
                <w:attr w:name="Day" w:val="3"/>
                <w:attr w:name="IsLunarDate" w:val="False"/>
                <w:attr w:name="IsROCDate" w:val="False"/>
              </w:smartTagPr>
              <w:r>
                <w:rPr>
                  <w:rFonts w:hint="eastAsia"/>
                  <w:szCs w:val="21"/>
                </w:rPr>
                <w:t>2011-11</w:t>
              </w:r>
              <w:r w:rsidR="00A12F7B" w:rsidRPr="00807282">
                <w:rPr>
                  <w:rFonts w:hint="eastAsia"/>
                  <w:szCs w:val="21"/>
                </w:rPr>
                <w:t>-</w:t>
              </w:r>
              <w:r>
                <w:rPr>
                  <w:rFonts w:hint="eastAsia"/>
                  <w:szCs w:val="21"/>
                </w:rPr>
                <w:t>03</w:t>
              </w:r>
            </w:smartTag>
            <w:r w:rsidR="00A71E85" w:rsidRPr="00807282">
              <w:rPr>
                <w:rFonts w:hint="eastAsia"/>
                <w:szCs w:val="21"/>
              </w:rPr>
              <w:t xml:space="preserve">       </w:t>
            </w:r>
          </w:p>
        </w:tc>
        <w:tc>
          <w:tcPr>
            <w:tcW w:w="2336" w:type="dxa"/>
            <w:vAlign w:val="center"/>
          </w:tcPr>
          <w:p w14:paraId="32145B6B" w14:textId="77777777" w:rsidR="00A12F7B" w:rsidRPr="00807282" w:rsidRDefault="00A12F7B" w:rsidP="00DC1010">
            <w:pPr>
              <w:spacing w:line="300" w:lineRule="auto"/>
              <w:jc w:val="center"/>
              <w:rPr>
                <w:szCs w:val="21"/>
              </w:rPr>
            </w:pPr>
            <w:r w:rsidRPr="00807282">
              <w:rPr>
                <w:rFonts w:hint="eastAsia"/>
                <w:szCs w:val="21"/>
              </w:rPr>
              <w:t>初稿</w:t>
            </w:r>
            <w:r w:rsidR="00A71E85" w:rsidRPr="00807282">
              <w:rPr>
                <w:rFonts w:hint="eastAsia"/>
                <w:szCs w:val="21"/>
              </w:rPr>
              <w:t xml:space="preserve">        </w:t>
            </w:r>
          </w:p>
        </w:tc>
      </w:tr>
      <w:tr w:rsidR="00A12F7B" w:rsidRPr="00807282" w14:paraId="272EE258" w14:textId="77777777" w:rsidTr="00A71E85">
        <w:tc>
          <w:tcPr>
            <w:tcW w:w="1358" w:type="dxa"/>
            <w:vAlign w:val="center"/>
          </w:tcPr>
          <w:p w14:paraId="7C4885B1" w14:textId="77777777" w:rsidR="00A12F7B" w:rsidRPr="00807282" w:rsidRDefault="00A12F7B" w:rsidP="00DC1010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1551" w:type="dxa"/>
            <w:vAlign w:val="center"/>
          </w:tcPr>
          <w:p w14:paraId="053DCD8B" w14:textId="77777777" w:rsidR="00A12F7B" w:rsidRPr="00807282" w:rsidRDefault="00A12F7B" w:rsidP="00DC1010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1597" w:type="dxa"/>
            <w:vAlign w:val="center"/>
          </w:tcPr>
          <w:p w14:paraId="2F02F2E3" w14:textId="77777777" w:rsidR="00A12F7B" w:rsidRPr="00807282" w:rsidRDefault="00A12F7B" w:rsidP="00DC1010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1663" w:type="dxa"/>
            <w:vAlign w:val="center"/>
          </w:tcPr>
          <w:p w14:paraId="1F2CBA72" w14:textId="77777777" w:rsidR="00A12F7B" w:rsidRPr="00807282" w:rsidRDefault="00A12F7B" w:rsidP="00DC1010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2336" w:type="dxa"/>
            <w:vAlign w:val="center"/>
          </w:tcPr>
          <w:p w14:paraId="11F961F0" w14:textId="77777777" w:rsidR="00A12F7B" w:rsidRPr="00807282" w:rsidRDefault="00A12F7B" w:rsidP="00DC1010">
            <w:pPr>
              <w:spacing w:line="300" w:lineRule="auto"/>
              <w:jc w:val="center"/>
              <w:rPr>
                <w:szCs w:val="21"/>
              </w:rPr>
            </w:pPr>
          </w:p>
        </w:tc>
      </w:tr>
      <w:tr w:rsidR="00F305B1" w:rsidRPr="00807282" w14:paraId="4C327CE1" w14:textId="77777777" w:rsidTr="00A71E85">
        <w:tc>
          <w:tcPr>
            <w:tcW w:w="1358" w:type="dxa"/>
            <w:vAlign w:val="center"/>
          </w:tcPr>
          <w:p w14:paraId="4CAE1F9D" w14:textId="77777777" w:rsidR="00F305B1" w:rsidRPr="00807282" w:rsidRDefault="00F305B1" w:rsidP="00DC1010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1551" w:type="dxa"/>
            <w:vAlign w:val="center"/>
          </w:tcPr>
          <w:p w14:paraId="4EFF951D" w14:textId="77777777" w:rsidR="00F305B1" w:rsidRPr="00807282" w:rsidRDefault="00F305B1" w:rsidP="00DC1010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1597" w:type="dxa"/>
            <w:vAlign w:val="center"/>
          </w:tcPr>
          <w:p w14:paraId="3E085386" w14:textId="77777777" w:rsidR="00F305B1" w:rsidRPr="00807282" w:rsidRDefault="00F305B1" w:rsidP="00DC1010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1663" w:type="dxa"/>
            <w:vAlign w:val="center"/>
          </w:tcPr>
          <w:p w14:paraId="60791B49" w14:textId="77777777" w:rsidR="00F305B1" w:rsidRPr="00807282" w:rsidRDefault="00F305B1" w:rsidP="00DC1010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2336" w:type="dxa"/>
            <w:vAlign w:val="center"/>
          </w:tcPr>
          <w:p w14:paraId="2118B708" w14:textId="77777777" w:rsidR="00F305B1" w:rsidRPr="00807282" w:rsidRDefault="00F305B1" w:rsidP="00DC1010">
            <w:pPr>
              <w:spacing w:line="300" w:lineRule="auto"/>
              <w:jc w:val="center"/>
              <w:rPr>
                <w:szCs w:val="21"/>
              </w:rPr>
            </w:pPr>
          </w:p>
        </w:tc>
      </w:tr>
      <w:tr w:rsidR="00F305B1" w:rsidRPr="00807282" w14:paraId="2E87A381" w14:textId="77777777" w:rsidTr="00A71E85">
        <w:trPr>
          <w:trHeight w:val="469"/>
        </w:trPr>
        <w:tc>
          <w:tcPr>
            <w:tcW w:w="1358" w:type="dxa"/>
            <w:vAlign w:val="center"/>
          </w:tcPr>
          <w:p w14:paraId="47EDAED0" w14:textId="77777777" w:rsidR="00F305B1" w:rsidRPr="00807282" w:rsidRDefault="00F305B1" w:rsidP="00DC1010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1551" w:type="dxa"/>
            <w:vAlign w:val="center"/>
          </w:tcPr>
          <w:p w14:paraId="04582AB2" w14:textId="77777777" w:rsidR="00F305B1" w:rsidRPr="00807282" w:rsidRDefault="00F305B1" w:rsidP="00DC1010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1597" w:type="dxa"/>
            <w:vAlign w:val="center"/>
          </w:tcPr>
          <w:p w14:paraId="456AACEE" w14:textId="77777777" w:rsidR="00F305B1" w:rsidRPr="00807282" w:rsidRDefault="00F305B1" w:rsidP="00DC1010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1663" w:type="dxa"/>
            <w:vAlign w:val="center"/>
          </w:tcPr>
          <w:p w14:paraId="2878FE21" w14:textId="77777777" w:rsidR="00F305B1" w:rsidRPr="00807282" w:rsidRDefault="00F305B1" w:rsidP="00DC1010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2336" w:type="dxa"/>
            <w:vAlign w:val="center"/>
          </w:tcPr>
          <w:p w14:paraId="44B9FF65" w14:textId="77777777" w:rsidR="00F305B1" w:rsidRPr="00807282" w:rsidRDefault="00F305B1" w:rsidP="00DC1010">
            <w:pPr>
              <w:spacing w:line="300" w:lineRule="auto"/>
              <w:jc w:val="center"/>
              <w:rPr>
                <w:szCs w:val="21"/>
              </w:rPr>
            </w:pPr>
          </w:p>
        </w:tc>
      </w:tr>
      <w:tr w:rsidR="00B31175" w:rsidRPr="00807282" w14:paraId="29165D04" w14:textId="77777777" w:rsidTr="00A71E85">
        <w:trPr>
          <w:trHeight w:val="469"/>
        </w:trPr>
        <w:tc>
          <w:tcPr>
            <w:tcW w:w="1358" w:type="dxa"/>
            <w:vAlign w:val="center"/>
          </w:tcPr>
          <w:p w14:paraId="24984F3A" w14:textId="77777777" w:rsidR="00B31175" w:rsidRPr="00807282" w:rsidRDefault="00B31175" w:rsidP="00DC1010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1551" w:type="dxa"/>
            <w:vAlign w:val="center"/>
          </w:tcPr>
          <w:p w14:paraId="022422DD" w14:textId="77777777" w:rsidR="00B31175" w:rsidRPr="00807282" w:rsidRDefault="00B31175" w:rsidP="00DC1010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1597" w:type="dxa"/>
            <w:vAlign w:val="center"/>
          </w:tcPr>
          <w:p w14:paraId="3F5A3401" w14:textId="77777777" w:rsidR="00B31175" w:rsidRPr="00807282" w:rsidRDefault="00B31175" w:rsidP="00DC1010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1663" w:type="dxa"/>
            <w:vAlign w:val="center"/>
          </w:tcPr>
          <w:p w14:paraId="0289DB4B" w14:textId="77777777" w:rsidR="00B31175" w:rsidRPr="00807282" w:rsidRDefault="00B31175" w:rsidP="00DC1010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2336" w:type="dxa"/>
            <w:vAlign w:val="center"/>
          </w:tcPr>
          <w:p w14:paraId="7DAE76F4" w14:textId="77777777" w:rsidR="00B31175" w:rsidRPr="00807282" w:rsidRDefault="00B31175" w:rsidP="00DC1010">
            <w:pPr>
              <w:spacing w:line="300" w:lineRule="auto"/>
              <w:jc w:val="center"/>
              <w:rPr>
                <w:szCs w:val="21"/>
              </w:rPr>
            </w:pPr>
          </w:p>
        </w:tc>
      </w:tr>
      <w:tr w:rsidR="00B31175" w:rsidRPr="00807282" w14:paraId="04A2F2DC" w14:textId="77777777" w:rsidTr="00A71E85">
        <w:trPr>
          <w:trHeight w:val="469"/>
        </w:trPr>
        <w:tc>
          <w:tcPr>
            <w:tcW w:w="1358" w:type="dxa"/>
            <w:vAlign w:val="center"/>
          </w:tcPr>
          <w:p w14:paraId="59FB1BEC" w14:textId="77777777" w:rsidR="00B31175" w:rsidRPr="00807282" w:rsidRDefault="00B31175" w:rsidP="00DC1010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1551" w:type="dxa"/>
            <w:vAlign w:val="center"/>
          </w:tcPr>
          <w:p w14:paraId="116B12CA" w14:textId="77777777" w:rsidR="00B31175" w:rsidRPr="00807282" w:rsidRDefault="00B31175" w:rsidP="00DC1010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1597" w:type="dxa"/>
            <w:vAlign w:val="center"/>
          </w:tcPr>
          <w:p w14:paraId="53BC91FE" w14:textId="77777777" w:rsidR="00B31175" w:rsidRPr="00807282" w:rsidRDefault="00B31175" w:rsidP="00DC1010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1663" w:type="dxa"/>
            <w:vAlign w:val="center"/>
          </w:tcPr>
          <w:p w14:paraId="0439A979" w14:textId="77777777" w:rsidR="00B31175" w:rsidRPr="00807282" w:rsidRDefault="00B31175" w:rsidP="00DC1010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2336" w:type="dxa"/>
            <w:vAlign w:val="center"/>
          </w:tcPr>
          <w:p w14:paraId="33274586" w14:textId="77777777" w:rsidR="00B31175" w:rsidRPr="00807282" w:rsidRDefault="00B31175" w:rsidP="00DC1010">
            <w:pPr>
              <w:spacing w:line="300" w:lineRule="auto"/>
              <w:jc w:val="center"/>
              <w:rPr>
                <w:szCs w:val="21"/>
              </w:rPr>
            </w:pPr>
          </w:p>
        </w:tc>
      </w:tr>
      <w:tr w:rsidR="00264593" w:rsidRPr="00807282" w14:paraId="0AC5F1E0" w14:textId="77777777" w:rsidTr="00A71E85">
        <w:trPr>
          <w:trHeight w:val="469"/>
        </w:trPr>
        <w:tc>
          <w:tcPr>
            <w:tcW w:w="1358" w:type="dxa"/>
            <w:vAlign w:val="center"/>
          </w:tcPr>
          <w:p w14:paraId="7A4B98D7" w14:textId="77777777" w:rsidR="00264593" w:rsidRDefault="00264593" w:rsidP="00DC1010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1551" w:type="dxa"/>
            <w:vAlign w:val="center"/>
          </w:tcPr>
          <w:p w14:paraId="413375C7" w14:textId="77777777" w:rsidR="00264593" w:rsidRDefault="00264593" w:rsidP="00DC1010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1597" w:type="dxa"/>
            <w:vAlign w:val="center"/>
          </w:tcPr>
          <w:p w14:paraId="6E3A2EEE" w14:textId="77777777" w:rsidR="00264593" w:rsidRDefault="00264593" w:rsidP="00DC1010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1663" w:type="dxa"/>
            <w:vAlign w:val="center"/>
          </w:tcPr>
          <w:p w14:paraId="49273FEB" w14:textId="77777777" w:rsidR="00264593" w:rsidRDefault="00264593" w:rsidP="00DC1010">
            <w:pPr>
              <w:spacing w:line="300" w:lineRule="auto"/>
              <w:jc w:val="center"/>
              <w:rPr>
                <w:szCs w:val="21"/>
              </w:rPr>
            </w:pPr>
          </w:p>
        </w:tc>
        <w:tc>
          <w:tcPr>
            <w:tcW w:w="2336" w:type="dxa"/>
            <w:vAlign w:val="center"/>
          </w:tcPr>
          <w:p w14:paraId="01CC0419" w14:textId="77777777" w:rsidR="00264593" w:rsidRDefault="00264593" w:rsidP="00DC1010">
            <w:pPr>
              <w:spacing w:line="300" w:lineRule="auto"/>
              <w:jc w:val="center"/>
              <w:rPr>
                <w:szCs w:val="21"/>
              </w:rPr>
            </w:pPr>
          </w:p>
        </w:tc>
      </w:tr>
    </w:tbl>
    <w:p w14:paraId="66DCDA18" w14:textId="77777777" w:rsidR="00F305B1" w:rsidRPr="00807282" w:rsidRDefault="0073416A" w:rsidP="00824024">
      <w:pPr>
        <w:spacing w:line="300" w:lineRule="auto"/>
        <w:jc w:val="center"/>
        <w:rPr>
          <w:b/>
          <w:szCs w:val="21"/>
        </w:rPr>
      </w:pPr>
      <w:r w:rsidRPr="00807282">
        <w:rPr>
          <w:rFonts w:hint="eastAsia"/>
          <w:b/>
          <w:szCs w:val="21"/>
        </w:rPr>
        <w:t xml:space="preserve">                                                                </w:t>
      </w:r>
    </w:p>
    <w:p w14:paraId="41A7B2A3" w14:textId="77777777" w:rsidR="009A0379" w:rsidRPr="00807282" w:rsidRDefault="00F305B1" w:rsidP="00824024">
      <w:pPr>
        <w:spacing w:line="300" w:lineRule="auto"/>
        <w:jc w:val="center"/>
        <w:rPr>
          <w:b/>
          <w:szCs w:val="21"/>
        </w:rPr>
      </w:pPr>
      <w:r w:rsidRPr="00807282">
        <w:rPr>
          <w:b/>
          <w:szCs w:val="21"/>
        </w:rPr>
        <w:br w:type="page"/>
      </w:r>
      <w:r w:rsidR="00CB7B9C" w:rsidRPr="00807282">
        <w:rPr>
          <w:rFonts w:hint="eastAsia"/>
          <w:b/>
          <w:szCs w:val="21"/>
        </w:rPr>
        <w:lastRenderedPageBreak/>
        <w:t xml:space="preserve">                                                                </w:t>
      </w:r>
    </w:p>
    <w:p w14:paraId="597CDF4B" w14:textId="77777777" w:rsidR="00E67DB3" w:rsidRDefault="009A0379" w:rsidP="0072314C">
      <w:pPr>
        <w:spacing w:line="300" w:lineRule="auto"/>
        <w:jc w:val="center"/>
        <w:rPr>
          <w:szCs w:val="21"/>
        </w:rPr>
      </w:pPr>
      <w:r w:rsidRPr="003B1D2F">
        <w:rPr>
          <w:rFonts w:hint="eastAsia"/>
          <w:b/>
          <w:sz w:val="28"/>
          <w:szCs w:val="21"/>
        </w:rPr>
        <w:t>目</w:t>
      </w:r>
      <w:r w:rsidRPr="003B1D2F">
        <w:rPr>
          <w:rFonts w:hint="eastAsia"/>
          <w:b/>
          <w:sz w:val="28"/>
          <w:szCs w:val="21"/>
        </w:rPr>
        <w:t xml:space="preserve">  </w:t>
      </w:r>
      <w:r w:rsidRPr="003B1D2F">
        <w:rPr>
          <w:rFonts w:hint="eastAsia"/>
          <w:b/>
          <w:sz w:val="28"/>
          <w:szCs w:val="21"/>
        </w:rPr>
        <w:t>录</w:t>
      </w:r>
    </w:p>
    <w:p w14:paraId="268F3669" w14:textId="77777777" w:rsidR="0038042F" w:rsidRPr="00807282" w:rsidRDefault="003B1D2F" w:rsidP="00824024">
      <w:pPr>
        <w:spacing w:line="300" w:lineRule="auto"/>
        <w:jc w:val="center"/>
        <w:rPr>
          <w:b/>
          <w:szCs w:val="21"/>
        </w:rPr>
      </w:pPr>
      <w:r>
        <w:rPr>
          <w:rFonts w:hint="eastAsia"/>
          <w:szCs w:val="21"/>
        </w:rPr>
        <w:t xml:space="preserve">                                                                                      </w:t>
      </w:r>
    </w:p>
    <w:p w14:paraId="5F271EC7" w14:textId="77777777" w:rsidR="0038042F" w:rsidRPr="00807282" w:rsidRDefault="00CB7B9C" w:rsidP="00824024">
      <w:pPr>
        <w:spacing w:line="300" w:lineRule="auto"/>
        <w:jc w:val="center"/>
        <w:rPr>
          <w:b/>
          <w:szCs w:val="21"/>
        </w:rPr>
      </w:pPr>
      <w:r w:rsidRPr="00807282">
        <w:rPr>
          <w:rFonts w:hint="eastAsia"/>
          <w:b/>
          <w:szCs w:val="21"/>
        </w:rPr>
        <w:t xml:space="preserve">                                                                </w:t>
      </w:r>
    </w:p>
    <w:p w14:paraId="7AD4A0D1" w14:textId="77777777" w:rsidR="009A0379" w:rsidRPr="00807282" w:rsidRDefault="009A0379" w:rsidP="00824024">
      <w:pPr>
        <w:pStyle w:val="1"/>
        <w:numPr>
          <w:ilvl w:val="0"/>
          <w:numId w:val="1"/>
        </w:numPr>
        <w:rPr>
          <w:sz w:val="21"/>
          <w:szCs w:val="21"/>
        </w:rPr>
      </w:pPr>
      <w:bookmarkStart w:id="0" w:name="_Toc473099225"/>
      <w:bookmarkStart w:id="1" w:name="_Toc473099309"/>
      <w:bookmarkStart w:id="2" w:name="_Toc473099765"/>
      <w:bookmarkStart w:id="3" w:name="_Toc278188061"/>
      <w:r w:rsidRPr="004435FD">
        <w:rPr>
          <w:rFonts w:hint="eastAsia"/>
          <w:szCs w:val="21"/>
        </w:rPr>
        <w:t>引言</w:t>
      </w:r>
      <w:bookmarkEnd w:id="0"/>
      <w:bookmarkEnd w:id="1"/>
      <w:bookmarkEnd w:id="2"/>
      <w:bookmarkEnd w:id="3"/>
    </w:p>
    <w:p w14:paraId="4A2A5AAD" w14:textId="77777777" w:rsidR="009A0379" w:rsidRPr="00807282" w:rsidRDefault="009A0379" w:rsidP="00824024">
      <w:pPr>
        <w:pStyle w:val="2"/>
        <w:numPr>
          <w:ilvl w:val="1"/>
          <w:numId w:val="2"/>
        </w:numPr>
        <w:rPr>
          <w:rFonts w:ascii="Times New Roman" w:hAnsi="Times New Roman"/>
          <w:sz w:val="21"/>
          <w:szCs w:val="21"/>
        </w:rPr>
      </w:pPr>
      <w:bookmarkStart w:id="4" w:name="_Toc473099226"/>
      <w:bookmarkStart w:id="5" w:name="_Toc473099310"/>
      <w:bookmarkStart w:id="6" w:name="_Toc473099766"/>
      <w:bookmarkStart w:id="7" w:name="_Toc278188062"/>
      <w:r w:rsidRPr="004435FD">
        <w:rPr>
          <w:rFonts w:ascii="Times New Roman" w:hAnsi="Courier New" w:hint="eastAsia"/>
          <w:szCs w:val="21"/>
        </w:rPr>
        <w:t>编写目的</w:t>
      </w:r>
      <w:bookmarkEnd w:id="4"/>
      <w:bookmarkEnd w:id="5"/>
      <w:bookmarkEnd w:id="6"/>
      <w:bookmarkEnd w:id="7"/>
    </w:p>
    <w:p w14:paraId="55E5764A" w14:textId="1048A9F3" w:rsidR="009A0379" w:rsidRPr="00807282" w:rsidRDefault="009A0379" w:rsidP="00824024">
      <w:pPr>
        <w:spacing w:line="300" w:lineRule="auto"/>
        <w:ind w:leftChars="200" w:left="1575" w:hangingChars="550" w:hanging="1155"/>
        <w:rPr>
          <w:szCs w:val="21"/>
        </w:rPr>
      </w:pPr>
      <w:r w:rsidRPr="00807282">
        <w:rPr>
          <w:rFonts w:hint="eastAsia"/>
          <w:szCs w:val="21"/>
        </w:rPr>
        <w:t>[</w:t>
      </w:r>
      <w:r w:rsidRPr="00807282">
        <w:rPr>
          <w:rFonts w:hint="eastAsia"/>
          <w:szCs w:val="21"/>
        </w:rPr>
        <w:t>目</w:t>
      </w:r>
      <w:r w:rsidRPr="00807282">
        <w:rPr>
          <w:rFonts w:hint="eastAsia"/>
          <w:szCs w:val="21"/>
        </w:rPr>
        <w:t xml:space="preserve">    </w:t>
      </w:r>
      <w:r w:rsidRPr="00807282">
        <w:rPr>
          <w:rFonts w:hint="eastAsia"/>
          <w:szCs w:val="21"/>
        </w:rPr>
        <w:t>的</w:t>
      </w:r>
      <w:r w:rsidR="007D207E">
        <w:rPr>
          <w:rFonts w:hint="eastAsia"/>
          <w:szCs w:val="21"/>
        </w:rPr>
        <w:t xml:space="preserve">] </w:t>
      </w:r>
      <w:r w:rsidR="002B09E9" w:rsidRPr="00807282">
        <w:rPr>
          <w:rFonts w:hint="eastAsia"/>
          <w:szCs w:val="21"/>
        </w:rPr>
        <w:t>本文档是</w:t>
      </w:r>
      <w:r w:rsidR="00F635F5" w:rsidRPr="00807282">
        <w:rPr>
          <w:rFonts w:hint="eastAsia"/>
          <w:szCs w:val="21"/>
        </w:rPr>
        <w:t>以需求</w:t>
      </w:r>
      <w:r w:rsidR="00576ACF" w:rsidRPr="00807282">
        <w:rPr>
          <w:rFonts w:hint="eastAsia"/>
          <w:szCs w:val="21"/>
        </w:rPr>
        <w:t>规格</w:t>
      </w:r>
      <w:r w:rsidR="00F635F5" w:rsidRPr="00807282">
        <w:rPr>
          <w:rFonts w:hint="eastAsia"/>
          <w:szCs w:val="21"/>
        </w:rPr>
        <w:t>说明书与概要设计说明书为依据，</w:t>
      </w:r>
      <w:r w:rsidR="00ED4E30" w:rsidRPr="00807282">
        <w:rPr>
          <w:rFonts w:hint="eastAsia"/>
          <w:szCs w:val="21"/>
        </w:rPr>
        <w:t>用类图和调用关系图就</w:t>
      </w:r>
      <w:r w:rsidR="003F5A82" w:rsidRPr="003F5A82">
        <w:rPr>
          <w:szCs w:val="21"/>
        </w:rPr>
        <w:t>“</w:t>
      </w:r>
      <w:r w:rsidR="003F5A82" w:rsidRPr="003F5A82">
        <w:rPr>
          <w:szCs w:val="21"/>
        </w:rPr>
        <w:t>智汇</w:t>
      </w:r>
      <w:r w:rsidR="003F5A82" w:rsidRPr="003F5A82">
        <w:rPr>
          <w:szCs w:val="21"/>
        </w:rPr>
        <w:t>”</w:t>
      </w:r>
      <w:r w:rsidR="003F5A82" w:rsidRPr="003F5A82">
        <w:rPr>
          <w:szCs w:val="21"/>
        </w:rPr>
        <w:t>企业智慧</w:t>
      </w:r>
      <w:r w:rsidR="003F5A82" w:rsidRPr="003F5A82">
        <w:rPr>
          <w:szCs w:val="21"/>
        </w:rPr>
        <w:t>OA</w:t>
      </w:r>
      <w:r w:rsidR="003F5A82" w:rsidRPr="003F5A82">
        <w:rPr>
          <w:szCs w:val="21"/>
        </w:rPr>
        <w:t>管理系统（</w:t>
      </w:r>
      <w:r w:rsidR="003F5A82" w:rsidRPr="003F5A82">
        <w:rPr>
          <w:szCs w:val="21"/>
        </w:rPr>
        <w:t>V1.0</w:t>
      </w:r>
      <w:r w:rsidR="003F5A82" w:rsidRPr="003F5A82">
        <w:rPr>
          <w:szCs w:val="21"/>
        </w:rPr>
        <w:t>）</w:t>
      </w:r>
      <w:r w:rsidR="00ED4E30" w:rsidRPr="00807282">
        <w:rPr>
          <w:rFonts w:hint="eastAsia"/>
          <w:szCs w:val="21"/>
        </w:rPr>
        <w:t>各模块的功能、输入输出和程序逻辑等作详细描述，为程序编码提供依据和说明</w:t>
      </w:r>
      <w:r w:rsidR="00F635F5" w:rsidRPr="00807282">
        <w:rPr>
          <w:rFonts w:hint="eastAsia"/>
          <w:szCs w:val="21"/>
        </w:rPr>
        <w:t>。</w:t>
      </w:r>
    </w:p>
    <w:p w14:paraId="5EF7CDBF" w14:textId="071C378B" w:rsidR="003D6E3D" w:rsidRPr="00807282" w:rsidRDefault="003D6E3D" w:rsidP="00824024">
      <w:pPr>
        <w:pStyle w:val="a0"/>
        <w:spacing w:line="300" w:lineRule="auto"/>
        <w:rPr>
          <w:szCs w:val="21"/>
        </w:rPr>
      </w:pPr>
      <w:r w:rsidRPr="00807282">
        <w:rPr>
          <w:rFonts w:hint="eastAsia"/>
          <w:szCs w:val="21"/>
        </w:rPr>
        <w:t>[</w:t>
      </w:r>
      <w:r w:rsidRPr="00807282">
        <w:rPr>
          <w:rFonts w:hint="eastAsia"/>
          <w:szCs w:val="21"/>
        </w:rPr>
        <w:t>阅读对象</w:t>
      </w:r>
      <w:r w:rsidRPr="00807282">
        <w:rPr>
          <w:rFonts w:hint="eastAsia"/>
          <w:szCs w:val="21"/>
        </w:rPr>
        <w:t>]</w:t>
      </w:r>
      <w:r w:rsidRPr="00807282">
        <w:rPr>
          <w:szCs w:val="21"/>
        </w:rPr>
        <w:t xml:space="preserve"> </w:t>
      </w:r>
      <w:r w:rsidR="007D207E">
        <w:rPr>
          <w:rFonts w:hint="eastAsia"/>
          <w:szCs w:val="21"/>
        </w:rPr>
        <w:t xml:space="preserve"> </w:t>
      </w:r>
      <w:r w:rsidR="003F5A82" w:rsidRPr="003F5A82">
        <w:rPr>
          <w:szCs w:val="21"/>
        </w:rPr>
        <w:t>“</w:t>
      </w:r>
      <w:r w:rsidR="003F5A82" w:rsidRPr="003F5A82">
        <w:rPr>
          <w:szCs w:val="21"/>
        </w:rPr>
        <w:t>智汇</w:t>
      </w:r>
      <w:r w:rsidR="003F5A82" w:rsidRPr="003F5A82">
        <w:rPr>
          <w:szCs w:val="21"/>
        </w:rPr>
        <w:t>”OA</w:t>
      </w:r>
      <w:r w:rsidR="003F5A82" w:rsidRPr="003F5A82">
        <w:rPr>
          <w:szCs w:val="21"/>
        </w:rPr>
        <w:t>系统的项目负责人（产品经理）、实训导师和实</w:t>
      </w:r>
      <w:proofErr w:type="gramStart"/>
      <w:r w:rsidR="003F5A82" w:rsidRPr="003F5A82">
        <w:rPr>
          <w:szCs w:val="21"/>
        </w:rPr>
        <w:t>训项目</w:t>
      </w:r>
      <w:proofErr w:type="gramEnd"/>
      <w:r w:rsidR="003F5A82" w:rsidRPr="003F5A82">
        <w:rPr>
          <w:szCs w:val="21"/>
        </w:rPr>
        <w:t>组全体成员</w:t>
      </w:r>
      <w:r w:rsidR="003F5A82" w:rsidRPr="003F5A82">
        <w:rPr>
          <w:szCs w:val="21"/>
        </w:rPr>
        <w:tab/>
      </w:r>
      <w:r w:rsidR="003F5A82" w:rsidRPr="003F5A82">
        <w:rPr>
          <w:szCs w:val="21"/>
        </w:rPr>
        <w:tab/>
      </w:r>
      <w:r w:rsidR="003F5A82" w:rsidRPr="003F5A82">
        <w:rPr>
          <w:szCs w:val="21"/>
        </w:rPr>
        <w:tab/>
      </w:r>
      <w:r w:rsidR="003F5A82" w:rsidRPr="003F5A82">
        <w:rPr>
          <w:szCs w:val="21"/>
        </w:rPr>
        <w:tab/>
      </w:r>
      <w:r w:rsidR="003F5A82" w:rsidRPr="003F5A82">
        <w:rPr>
          <w:szCs w:val="21"/>
        </w:rPr>
        <w:t>（前端开发、后端开发、测试人员）。</w:t>
      </w:r>
    </w:p>
    <w:p w14:paraId="639D028F" w14:textId="77777777" w:rsidR="009A0379" w:rsidRPr="004435FD" w:rsidRDefault="009A0379" w:rsidP="00824024">
      <w:pPr>
        <w:pStyle w:val="2"/>
        <w:numPr>
          <w:ilvl w:val="1"/>
          <w:numId w:val="2"/>
        </w:numPr>
        <w:rPr>
          <w:rFonts w:ascii="Times New Roman" w:hAnsi="Times New Roman"/>
          <w:szCs w:val="24"/>
        </w:rPr>
      </w:pPr>
      <w:bookmarkStart w:id="8" w:name="_Toc278188063"/>
      <w:r w:rsidRPr="004435FD">
        <w:rPr>
          <w:rFonts w:ascii="Times New Roman" w:hAnsi="Courier New" w:hint="eastAsia"/>
          <w:szCs w:val="24"/>
        </w:rPr>
        <w:t>项目背景</w:t>
      </w:r>
      <w:bookmarkEnd w:id="8"/>
    </w:p>
    <w:p w14:paraId="1D48839E" w14:textId="77777777" w:rsidR="003F5A82" w:rsidRPr="003F5A82" w:rsidRDefault="003F5A82" w:rsidP="003F5A82">
      <w:pPr>
        <w:pStyle w:val="a0"/>
        <w:numPr>
          <w:ilvl w:val="0"/>
          <w:numId w:val="3"/>
        </w:numPr>
        <w:spacing w:line="300" w:lineRule="auto"/>
        <w:rPr>
          <w:szCs w:val="21"/>
        </w:rPr>
      </w:pPr>
      <w:r w:rsidRPr="003F5A82">
        <w:rPr>
          <w:rFonts w:hint="eastAsia"/>
          <w:szCs w:val="21"/>
        </w:rPr>
        <w:t>项目名称：智汇</w:t>
      </w:r>
      <w:proofErr w:type="gramStart"/>
      <w:r w:rsidRPr="003F5A82">
        <w:rPr>
          <w:rFonts w:hint="eastAsia"/>
          <w:szCs w:val="21"/>
        </w:rPr>
        <w:t>”</w:t>
      </w:r>
      <w:proofErr w:type="gramEnd"/>
      <w:r w:rsidRPr="003F5A82">
        <w:rPr>
          <w:rFonts w:hint="eastAsia"/>
          <w:szCs w:val="21"/>
        </w:rPr>
        <w:t>企业智慧</w:t>
      </w:r>
      <w:r w:rsidRPr="003F5A82">
        <w:rPr>
          <w:rFonts w:hint="eastAsia"/>
          <w:szCs w:val="21"/>
        </w:rPr>
        <w:t>OA</w:t>
      </w:r>
      <w:r w:rsidRPr="003F5A82">
        <w:rPr>
          <w:rFonts w:hint="eastAsia"/>
          <w:szCs w:val="21"/>
        </w:rPr>
        <w:t>管理系统</w:t>
      </w:r>
    </w:p>
    <w:p w14:paraId="01EDF388" w14:textId="77777777" w:rsidR="003F5A82" w:rsidRPr="003F5A82" w:rsidRDefault="003F5A82" w:rsidP="003F5A82">
      <w:pPr>
        <w:pStyle w:val="a0"/>
        <w:numPr>
          <w:ilvl w:val="0"/>
          <w:numId w:val="3"/>
        </w:numPr>
        <w:spacing w:line="300" w:lineRule="auto"/>
        <w:rPr>
          <w:szCs w:val="21"/>
        </w:rPr>
      </w:pPr>
      <w:r w:rsidRPr="003F5A82">
        <w:rPr>
          <w:rFonts w:hint="eastAsia"/>
          <w:szCs w:val="21"/>
        </w:rPr>
        <w:t>开发单位：实</w:t>
      </w:r>
      <w:proofErr w:type="gramStart"/>
      <w:r w:rsidRPr="003F5A82">
        <w:rPr>
          <w:rFonts w:hint="eastAsia"/>
          <w:szCs w:val="21"/>
        </w:rPr>
        <w:t>训项目</w:t>
      </w:r>
      <w:proofErr w:type="gramEnd"/>
      <w:r w:rsidRPr="003F5A82">
        <w:rPr>
          <w:rFonts w:hint="eastAsia"/>
          <w:szCs w:val="21"/>
        </w:rPr>
        <w:t>2</w:t>
      </w:r>
      <w:r w:rsidRPr="003F5A82">
        <w:rPr>
          <w:rFonts w:hint="eastAsia"/>
          <w:szCs w:val="21"/>
        </w:rPr>
        <w:t>班</w:t>
      </w:r>
      <w:r w:rsidRPr="003F5A82">
        <w:rPr>
          <w:rFonts w:hint="eastAsia"/>
          <w:szCs w:val="21"/>
        </w:rPr>
        <w:t>1</w:t>
      </w:r>
      <w:r w:rsidRPr="003F5A82">
        <w:rPr>
          <w:rFonts w:hint="eastAsia"/>
          <w:szCs w:val="21"/>
        </w:rPr>
        <w:t>组</w:t>
      </w:r>
    </w:p>
    <w:p w14:paraId="20A4658D" w14:textId="77777777" w:rsidR="003F5A82" w:rsidRPr="003F5A82" w:rsidRDefault="003F5A82" w:rsidP="003F5A82">
      <w:pPr>
        <w:pStyle w:val="a0"/>
        <w:numPr>
          <w:ilvl w:val="0"/>
          <w:numId w:val="3"/>
        </w:numPr>
        <w:spacing w:line="300" w:lineRule="auto"/>
        <w:rPr>
          <w:szCs w:val="21"/>
        </w:rPr>
      </w:pPr>
      <w:r w:rsidRPr="003F5A82">
        <w:rPr>
          <w:rFonts w:hint="eastAsia"/>
          <w:szCs w:val="21"/>
        </w:rPr>
        <w:t>项目说明：从企业日常办公中考勤、请假、补卡、加班、员工档案和制度查询等高频场景分散、审批状态不透明、处理滞后的现状出发，提出一个基于前后端分离架构和</w:t>
      </w:r>
      <w:r w:rsidRPr="003F5A82">
        <w:rPr>
          <w:rFonts w:hint="eastAsia"/>
          <w:szCs w:val="21"/>
        </w:rPr>
        <w:t>AI Agent</w:t>
      </w:r>
      <w:r w:rsidRPr="003F5A82">
        <w:rPr>
          <w:rFonts w:hint="eastAsia"/>
          <w:szCs w:val="21"/>
        </w:rPr>
        <w:t>辅助操作的计算机软件系统方案。本系统旨在将传统</w:t>
      </w:r>
      <w:r w:rsidRPr="003F5A82">
        <w:rPr>
          <w:rFonts w:hint="eastAsia"/>
          <w:szCs w:val="21"/>
        </w:rPr>
        <w:t>OA</w:t>
      </w:r>
      <w:r w:rsidRPr="003F5A82">
        <w:rPr>
          <w:rFonts w:hint="eastAsia"/>
          <w:szCs w:val="21"/>
        </w:rPr>
        <w:t>流程与智能交互结合，实现企业办公行为的数据化沉淀与流程闭环，同时通过“一句话办业务”的智汇</w:t>
      </w:r>
      <w:r w:rsidRPr="003F5A82">
        <w:rPr>
          <w:rFonts w:hint="eastAsia"/>
          <w:szCs w:val="21"/>
        </w:rPr>
        <w:t>AI</w:t>
      </w:r>
      <w:r w:rsidRPr="003F5A82">
        <w:rPr>
          <w:rFonts w:hint="eastAsia"/>
          <w:szCs w:val="21"/>
        </w:rPr>
        <w:t>助手，降低系统操作门槛，提升智慧办公体验。</w:t>
      </w:r>
    </w:p>
    <w:p w14:paraId="56EBD622" w14:textId="77777777" w:rsidR="003F5A82" w:rsidRPr="00807282" w:rsidRDefault="003F5A82" w:rsidP="00824024">
      <w:pPr>
        <w:pStyle w:val="a0"/>
        <w:numPr>
          <w:ilvl w:val="0"/>
          <w:numId w:val="3"/>
        </w:numPr>
        <w:spacing w:line="300" w:lineRule="auto"/>
        <w:rPr>
          <w:szCs w:val="21"/>
        </w:rPr>
      </w:pPr>
    </w:p>
    <w:p w14:paraId="5C0BC64D" w14:textId="77777777" w:rsidR="00441B1F" w:rsidRPr="00807282" w:rsidRDefault="00B07450" w:rsidP="00824024">
      <w:pPr>
        <w:spacing w:line="300" w:lineRule="auto"/>
        <w:ind w:left="315"/>
        <w:rPr>
          <w:szCs w:val="21"/>
        </w:rPr>
      </w:pPr>
      <w:r w:rsidRPr="00807282">
        <w:rPr>
          <w:rFonts w:hint="eastAsia"/>
          <w:b/>
          <w:szCs w:val="21"/>
        </w:rPr>
        <w:t xml:space="preserve">                                                                </w:t>
      </w:r>
      <w:r w:rsidR="00CF4E8B">
        <w:rPr>
          <w:rFonts w:hint="eastAsia"/>
          <w:b/>
          <w:szCs w:val="21"/>
        </w:rPr>
        <w:t xml:space="preserve">                                  </w:t>
      </w:r>
    </w:p>
    <w:p w14:paraId="4AC37195" w14:textId="77777777" w:rsidR="009A0379" w:rsidRPr="004435FD" w:rsidRDefault="009A0379" w:rsidP="00824024">
      <w:pPr>
        <w:pStyle w:val="2"/>
        <w:numPr>
          <w:ilvl w:val="1"/>
          <w:numId w:val="2"/>
        </w:numPr>
        <w:rPr>
          <w:rFonts w:ascii="Times New Roman" w:hAnsi="Times New Roman"/>
          <w:szCs w:val="24"/>
        </w:rPr>
      </w:pPr>
      <w:bookmarkStart w:id="9" w:name="_Toc278188064"/>
      <w:r w:rsidRPr="004435FD">
        <w:rPr>
          <w:rFonts w:ascii="Times New Roman" w:hAnsi="Courier New" w:hint="eastAsia"/>
          <w:szCs w:val="24"/>
        </w:rPr>
        <w:t>定</w:t>
      </w:r>
      <w:r w:rsidRPr="004435FD">
        <w:rPr>
          <w:rFonts w:ascii="Times New Roman" w:hAnsi="Times New Roman" w:hint="eastAsia"/>
          <w:szCs w:val="24"/>
        </w:rPr>
        <w:t xml:space="preserve">   </w:t>
      </w:r>
      <w:r w:rsidRPr="004435FD">
        <w:rPr>
          <w:rFonts w:ascii="Times New Roman" w:hAnsi="Courier New" w:hint="eastAsia"/>
          <w:szCs w:val="24"/>
        </w:rPr>
        <w:t>义</w:t>
      </w:r>
      <w:bookmarkEnd w:id="9"/>
    </w:p>
    <w:p w14:paraId="64ABD84B" w14:textId="77777777" w:rsidR="003F5A82" w:rsidRPr="00807282" w:rsidRDefault="00B07450" w:rsidP="00824024">
      <w:pPr>
        <w:pStyle w:val="a0"/>
        <w:spacing w:line="300" w:lineRule="auto"/>
        <w:rPr>
          <w:b/>
          <w:szCs w:val="21"/>
        </w:rPr>
      </w:pPr>
      <w:r w:rsidRPr="00807282">
        <w:rPr>
          <w:rFonts w:hint="eastAsia"/>
          <w:b/>
          <w:szCs w:val="21"/>
        </w:rPr>
        <w:t xml:space="preserve">    </w:t>
      </w:r>
    </w:p>
    <w:tbl>
      <w:tblPr>
        <w:tblW w:w="0" w:type="auto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40"/>
        <w:gridCol w:w="6352"/>
      </w:tblGrid>
      <w:tr w:rsidR="003F5A82" w14:paraId="221D6365" w14:textId="77777777" w:rsidTr="001F292A">
        <w:trPr>
          <w:cantSplit/>
        </w:trPr>
        <w:tc>
          <w:tcPr>
            <w:tcW w:w="1840" w:type="dxa"/>
            <w:shd w:val="clear" w:color="auto" w:fill="D9D9D9"/>
          </w:tcPr>
          <w:p w14:paraId="2F95B08B" w14:textId="77777777" w:rsidR="003F5A82" w:rsidRDefault="003F5A82" w:rsidP="001F292A">
            <w:r>
              <w:rPr>
                <w:rFonts w:hint="eastAsia"/>
              </w:rPr>
              <w:t>缩写、术语</w:t>
            </w:r>
          </w:p>
        </w:tc>
        <w:tc>
          <w:tcPr>
            <w:tcW w:w="6352" w:type="dxa"/>
            <w:shd w:val="clear" w:color="auto" w:fill="D9D9D9"/>
          </w:tcPr>
          <w:p w14:paraId="1CA286E3" w14:textId="77777777" w:rsidR="003F5A82" w:rsidRDefault="003F5A82" w:rsidP="001F292A">
            <w:r>
              <w:rPr>
                <w:rFonts w:hint="eastAsia"/>
              </w:rPr>
              <w:t>解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释</w:t>
            </w:r>
          </w:p>
        </w:tc>
      </w:tr>
      <w:tr w:rsidR="003F5A82" w14:paraId="59E4DA69" w14:textId="77777777" w:rsidTr="001F292A">
        <w:trPr>
          <w:cantSplit/>
        </w:trPr>
        <w:tc>
          <w:tcPr>
            <w:tcW w:w="1840" w:type="dxa"/>
          </w:tcPr>
          <w:p w14:paraId="5C7AE49E" w14:textId="77777777" w:rsidR="003F5A82" w:rsidRDefault="003F5A82" w:rsidP="001F292A">
            <w:pPr>
              <w:autoSpaceDE w:val="0"/>
              <w:autoSpaceDN w:val="0"/>
              <w:adjustRightInd w:val="0"/>
              <w:jc w:val="left"/>
              <w:rPr>
                <w:kern w:val="0"/>
                <w:sz w:val="20"/>
              </w:rPr>
            </w:pPr>
            <w:r>
              <w:rPr>
                <w:rFonts w:hint="eastAsia"/>
              </w:rPr>
              <w:t>OA</w:t>
            </w:r>
          </w:p>
        </w:tc>
        <w:tc>
          <w:tcPr>
            <w:tcW w:w="6352" w:type="dxa"/>
          </w:tcPr>
          <w:p w14:paraId="71A173D0" w14:textId="77777777" w:rsidR="003F5A82" w:rsidRDefault="003F5A82" w:rsidP="001F292A">
            <w:pPr>
              <w:autoSpaceDE w:val="0"/>
              <w:autoSpaceDN w:val="0"/>
              <w:adjustRightInd w:val="0"/>
              <w:jc w:val="left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Office Automation</w:t>
            </w:r>
            <w:r>
              <w:rPr>
                <w:rFonts w:hint="eastAsia"/>
                <w:kern w:val="0"/>
                <w:sz w:val="20"/>
              </w:rPr>
              <w:t>，办公自动化系统。</w:t>
            </w:r>
          </w:p>
        </w:tc>
      </w:tr>
      <w:tr w:rsidR="003F5A82" w14:paraId="69861B4F" w14:textId="77777777" w:rsidTr="001F292A">
        <w:trPr>
          <w:cantSplit/>
        </w:trPr>
        <w:tc>
          <w:tcPr>
            <w:tcW w:w="1840" w:type="dxa"/>
          </w:tcPr>
          <w:p w14:paraId="3B9BE50E" w14:textId="77777777" w:rsidR="003F5A82" w:rsidRDefault="003F5A82" w:rsidP="001F292A">
            <w:pPr>
              <w:rPr>
                <w:rFonts w:ascii="宋体" w:cs="宋体"/>
                <w:kern w:val="0"/>
              </w:rPr>
            </w:pPr>
            <w:r>
              <w:rPr>
                <w:rFonts w:hint="eastAsia"/>
              </w:rPr>
              <w:t>智汇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助手</w:t>
            </w:r>
          </w:p>
        </w:tc>
        <w:tc>
          <w:tcPr>
            <w:tcW w:w="6352" w:type="dxa"/>
          </w:tcPr>
          <w:p w14:paraId="66AF2E0A" w14:textId="77777777" w:rsidR="003F5A82" w:rsidRDefault="003F5A82" w:rsidP="001F292A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系统中嵌入的全局悬浮自然语言交互模块（</w:t>
            </w:r>
            <w:r>
              <w:rPr>
                <w:rFonts w:hint="eastAsia"/>
                <w:kern w:val="0"/>
                <w:sz w:val="20"/>
              </w:rPr>
              <w:t>Agent</w:t>
            </w:r>
            <w:r>
              <w:rPr>
                <w:rFonts w:hint="eastAsia"/>
                <w:kern w:val="0"/>
                <w:sz w:val="20"/>
              </w:rPr>
              <w:t>），能够识别用户意图（如请假、打卡、检索）并转化为系统操作指令（</w:t>
            </w:r>
            <w:proofErr w:type="gramStart"/>
            <w:r>
              <w:rPr>
                <w:rFonts w:hint="eastAsia"/>
                <w:kern w:val="0"/>
                <w:sz w:val="20"/>
              </w:rPr>
              <w:t>如预填表</w:t>
            </w:r>
            <w:proofErr w:type="gramEnd"/>
            <w:r>
              <w:rPr>
                <w:rFonts w:hint="eastAsia"/>
                <w:kern w:val="0"/>
                <w:sz w:val="20"/>
              </w:rPr>
              <w:t>单、调用打卡接口）。</w:t>
            </w:r>
          </w:p>
        </w:tc>
      </w:tr>
      <w:tr w:rsidR="003F5A82" w14:paraId="17B69101" w14:textId="77777777" w:rsidTr="001F292A">
        <w:trPr>
          <w:cantSplit/>
        </w:trPr>
        <w:tc>
          <w:tcPr>
            <w:tcW w:w="1840" w:type="dxa"/>
          </w:tcPr>
          <w:p w14:paraId="58D29232" w14:textId="77777777" w:rsidR="003F5A82" w:rsidRDefault="003F5A82" w:rsidP="001F292A">
            <w:r>
              <w:rPr>
                <w:rFonts w:hint="eastAsia"/>
              </w:rPr>
              <w:t>RBAC</w:t>
            </w:r>
          </w:p>
        </w:tc>
        <w:tc>
          <w:tcPr>
            <w:tcW w:w="6352" w:type="dxa"/>
          </w:tcPr>
          <w:p w14:paraId="213F629B" w14:textId="77777777" w:rsidR="003F5A82" w:rsidRDefault="003F5A82" w:rsidP="001F292A">
            <w:r>
              <w:rPr>
                <w:rFonts w:hint="eastAsia"/>
              </w:rPr>
              <w:t>Role-Based Access Control</w:t>
            </w:r>
            <w:r>
              <w:rPr>
                <w:rFonts w:hint="eastAsia"/>
              </w:rPr>
              <w:t>，基于角色的访问控制。本系统用于实现部门、用户、岗位、角色、菜单和按钮级别的动态权限管理。</w:t>
            </w:r>
          </w:p>
        </w:tc>
      </w:tr>
      <w:tr w:rsidR="003F5A82" w14:paraId="53287377" w14:textId="77777777" w:rsidTr="001F292A">
        <w:trPr>
          <w:cantSplit/>
        </w:trPr>
        <w:tc>
          <w:tcPr>
            <w:tcW w:w="1840" w:type="dxa"/>
          </w:tcPr>
          <w:p w14:paraId="51E58BC9" w14:textId="77777777" w:rsidR="003F5A82" w:rsidRDefault="003F5A82" w:rsidP="001F292A">
            <w:r>
              <w:t xml:space="preserve">LLM API / </w:t>
            </w:r>
            <w:proofErr w:type="spellStart"/>
            <w:r>
              <w:t>Ollama</w:t>
            </w:r>
            <w:proofErr w:type="spellEnd"/>
          </w:p>
        </w:tc>
        <w:tc>
          <w:tcPr>
            <w:tcW w:w="6352" w:type="dxa"/>
          </w:tcPr>
          <w:p w14:paraId="6E306F3D" w14:textId="77777777" w:rsidR="003F5A82" w:rsidRDefault="003F5A82" w:rsidP="001F292A">
            <w:r>
              <w:rPr>
                <w:rFonts w:hint="eastAsia"/>
              </w:rPr>
              <w:t>大语言模型云端接口或本地部署模型，用于支撑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助手的意图识别、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指令解析和知识问答。</w:t>
            </w:r>
          </w:p>
        </w:tc>
      </w:tr>
      <w:tr w:rsidR="003F5A82" w14:paraId="13A557C4" w14:textId="77777777" w:rsidTr="001F292A">
        <w:trPr>
          <w:cantSplit/>
        </w:trPr>
        <w:tc>
          <w:tcPr>
            <w:tcW w:w="1840" w:type="dxa"/>
          </w:tcPr>
          <w:p w14:paraId="51E28342" w14:textId="77777777" w:rsidR="003F5A82" w:rsidRDefault="003F5A82" w:rsidP="001F292A">
            <w:r>
              <w:rPr>
                <w:rFonts w:hint="eastAsia"/>
              </w:rPr>
              <w:lastRenderedPageBreak/>
              <w:t>ES (Elasticsearch)</w:t>
            </w:r>
          </w:p>
        </w:tc>
        <w:tc>
          <w:tcPr>
            <w:tcW w:w="6352" w:type="dxa"/>
          </w:tcPr>
          <w:p w14:paraId="79D24B72" w14:textId="77777777" w:rsidR="003F5A82" w:rsidRDefault="003F5A82" w:rsidP="001F292A">
            <w:r>
              <w:t>分布式搜索引擎，在本项目中用于员工信息、制度文档和知识库片段的全文检索与高亮显示。</w:t>
            </w:r>
          </w:p>
        </w:tc>
      </w:tr>
      <w:tr w:rsidR="003F5A82" w14:paraId="0188E519" w14:textId="77777777" w:rsidTr="001F292A">
        <w:trPr>
          <w:cantSplit/>
        </w:trPr>
        <w:tc>
          <w:tcPr>
            <w:tcW w:w="1840" w:type="dxa"/>
          </w:tcPr>
          <w:p w14:paraId="4924BDB7" w14:textId="77777777" w:rsidR="003F5A82" w:rsidRDefault="003F5A82" w:rsidP="001F292A">
            <w:r>
              <w:t>RedisStack</w:t>
            </w:r>
          </w:p>
        </w:tc>
        <w:tc>
          <w:tcPr>
            <w:tcW w:w="6352" w:type="dxa"/>
          </w:tcPr>
          <w:p w14:paraId="218EE236" w14:textId="77777777" w:rsidR="003F5A82" w:rsidRDefault="003F5A82" w:rsidP="001F292A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 w:val="20"/>
              </w:rPr>
            </w:pPr>
            <w:r>
              <w:rPr>
                <w:rFonts w:ascii="宋体" w:cs="宋体" w:hint="eastAsia"/>
                <w:kern w:val="0"/>
                <w:sz w:val="20"/>
              </w:rPr>
              <w:t>Redis的扩展模块，在此项目中作为向量数据库扩展，为后续轻量级RAG（检索增强生成）问答预留能力。</w:t>
            </w:r>
          </w:p>
        </w:tc>
      </w:tr>
      <w:tr w:rsidR="003F5A82" w14:paraId="439C80AF" w14:textId="77777777" w:rsidTr="001F292A">
        <w:trPr>
          <w:cantSplit/>
        </w:trPr>
        <w:tc>
          <w:tcPr>
            <w:tcW w:w="1840" w:type="dxa"/>
            <w:vAlign w:val="center"/>
          </w:tcPr>
          <w:p w14:paraId="7BC99B63" w14:textId="77777777" w:rsidR="003F5A82" w:rsidRDefault="003F5A82" w:rsidP="001F292A">
            <w:r>
              <w:t>RAG</w:t>
            </w:r>
          </w:p>
        </w:tc>
        <w:tc>
          <w:tcPr>
            <w:tcW w:w="6352" w:type="dxa"/>
            <w:vAlign w:val="center"/>
          </w:tcPr>
          <w:p w14:paraId="005B24B9" w14:textId="77777777" w:rsidR="003F5A82" w:rsidRDefault="003F5A82" w:rsidP="001F292A">
            <w:r>
              <w:t>检索增强生成</w:t>
            </w:r>
            <w:r>
              <w:t xml:space="preserve"> (Retrieval-Augmented Generation)</w:t>
            </w:r>
            <w:r>
              <w:t>，一种结合信息检索和文本生成的技术，让</w:t>
            </w:r>
            <w:r>
              <w:t>AI</w:t>
            </w:r>
            <w:r>
              <w:t>能基于特定知识库回答问题。</w:t>
            </w:r>
          </w:p>
        </w:tc>
      </w:tr>
      <w:tr w:rsidR="003F5A82" w14:paraId="33295E30" w14:textId="77777777" w:rsidTr="001F292A">
        <w:trPr>
          <w:cantSplit/>
        </w:trPr>
        <w:tc>
          <w:tcPr>
            <w:tcW w:w="1840" w:type="dxa"/>
            <w:vAlign w:val="center"/>
          </w:tcPr>
          <w:p w14:paraId="66018B3F" w14:textId="77777777" w:rsidR="003F5A82" w:rsidRDefault="003F5A82" w:rsidP="001F292A">
            <w:r>
              <w:t>JWT</w:t>
            </w:r>
          </w:p>
        </w:tc>
        <w:tc>
          <w:tcPr>
            <w:tcW w:w="6352" w:type="dxa"/>
            <w:vAlign w:val="center"/>
          </w:tcPr>
          <w:p w14:paraId="6447D7A9" w14:textId="77777777" w:rsidR="003F5A82" w:rsidRDefault="003F5A82" w:rsidP="001F292A">
            <w:r>
              <w:t>JSON Web Token</w:t>
            </w:r>
            <w:r>
              <w:t>，一种用于在各方之间作为</w:t>
            </w:r>
            <w:r>
              <w:t>JSON</w:t>
            </w:r>
            <w:r>
              <w:t>对象安全传输信息的标准，用于本系统的用户认证。</w:t>
            </w:r>
          </w:p>
        </w:tc>
      </w:tr>
    </w:tbl>
    <w:p w14:paraId="66516B85" w14:textId="2EA4004A" w:rsidR="00EE7168" w:rsidRPr="00807282" w:rsidRDefault="00B07450" w:rsidP="00824024">
      <w:pPr>
        <w:pStyle w:val="a0"/>
        <w:spacing w:line="300" w:lineRule="auto"/>
        <w:rPr>
          <w:szCs w:val="21"/>
        </w:rPr>
      </w:pPr>
      <w:r w:rsidRPr="00807282">
        <w:rPr>
          <w:rFonts w:hint="eastAsia"/>
          <w:b/>
          <w:szCs w:val="21"/>
        </w:rPr>
        <w:t xml:space="preserve">                                                            </w:t>
      </w:r>
      <w:r w:rsidR="00CF4E8B">
        <w:rPr>
          <w:rFonts w:hint="eastAsia"/>
          <w:b/>
          <w:szCs w:val="21"/>
        </w:rPr>
        <w:t xml:space="preserve">                                 </w:t>
      </w:r>
    </w:p>
    <w:p w14:paraId="5C96CABF" w14:textId="77777777" w:rsidR="009A0379" w:rsidRPr="00807282" w:rsidRDefault="009A0379" w:rsidP="00824024">
      <w:pPr>
        <w:pStyle w:val="2"/>
        <w:numPr>
          <w:ilvl w:val="1"/>
          <w:numId w:val="2"/>
        </w:numPr>
        <w:rPr>
          <w:rFonts w:ascii="Times New Roman" w:hAnsi="Times New Roman"/>
          <w:sz w:val="21"/>
          <w:szCs w:val="21"/>
        </w:rPr>
      </w:pPr>
      <w:bookmarkStart w:id="10" w:name="_Toc278188065"/>
      <w:r w:rsidRPr="00807282">
        <w:rPr>
          <w:rFonts w:ascii="Times New Roman" w:hAnsi="Courier New" w:hint="eastAsia"/>
          <w:sz w:val="21"/>
          <w:szCs w:val="21"/>
        </w:rPr>
        <w:t>参考资料</w:t>
      </w:r>
      <w:bookmarkEnd w:id="10"/>
    </w:p>
    <w:p w14:paraId="1FECDDC7" w14:textId="307A5119" w:rsidR="007E691C" w:rsidRPr="00807282" w:rsidRDefault="003F5A82" w:rsidP="00A626AF">
      <w:pPr>
        <w:pStyle w:val="a0"/>
        <w:numPr>
          <w:ilvl w:val="0"/>
          <w:numId w:val="3"/>
        </w:numPr>
        <w:spacing w:line="300" w:lineRule="auto"/>
        <w:ind w:left="735" w:hanging="420"/>
        <w:rPr>
          <w:szCs w:val="21"/>
        </w:rPr>
      </w:pPr>
      <w:r w:rsidRPr="003F5A82">
        <w:rPr>
          <w:szCs w:val="21"/>
        </w:rPr>
        <w:t>“</w:t>
      </w:r>
      <w:r w:rsidRPr="003F5A82">
        <w:rPr>
          <w:szCs w:val="21"/>
        </w:rPr>
        <w:t>智汇</w:t>
      </w:r>
      <w:r w:rsidRPr="003F5A82">
        <w:rPr>
          <w:szCs w:val="21"/>
        </w:rPr>
        <w:t>”</w:t>
      </w:r>
      <w:r w:rsidRPr="003F5A82">
        <w:rPr>
          <w:szCs w:val="21"/>
        </w:rPr>
        <w:t>企业智慧</w:t>
      </w:r>
      <w:r w:rsidRPr="003F5A82">
        <w:rPr>
          <w:szCs w:val="21"/>
        </w:rPr>
        <w:t>OA</w:t>
      </w:r>
      <w:r w:rsidRPr="003F5A82">
        <w:rPr>
          <w:szCs w:val="21"/>
        </w:rPr>
        <w:t>管理系统</w:t>
      </w:r>
      <w:r w:rsidR="00476E48" w:rsidRPr="00807282">
        <w:rPr>
          <w:rFonts w:hAnsi="Courier New" w:hint="eastAsia"/>
          <w:szCs w:val="21"/>
        </w:rPr>
        <w:t>需求说明书</w:t>
      </w:r>
      <w:r w:rsidR="00476E48" w:rsidRPr="00807282">
        <w:rPr>
          <w:rFonts w:hint="eastAsia"/>
          <w:szCs w:val="21"/>
        </w:rPr>
        <w:t>1.0</w:t>
      </w:r>
    </w:p>
    <w:p w14:paraId="5D04CD58" w14:textId="3EE07219" w:rsidR="00EE7168" w:rsidRPr="00CF4E8B" w:rsidRDefault="003F5A82" w:rsidP="00A626AF">
      <w:pPr>
        <w:pStyle w:val="a0"/>
        <w:numPr>
          <w:ilvl w:val="0"/>
          <w:numId w:val="3"/>
        </w:numPr>
        <w:spacing w:line="300" w:lineRule="auto"/>
        <w:ind w:left="735" w:hanging="420"/>
        <w:rPr>
          <w:szCs w:val="21"/>
        </w:rPr>
      </w:pPr>
      <w:r w:rsidRPr="003F5A82">
        <w:rPr>
          <w:szCs w:val="21"/>
        </w:rPr>
        <w:t>“</w:t>
      </w:r>
      <w:r w:rsidRPr="003F5A82">
        <w:rPr>
          <w:szCs w:val="21"/>
        </w:rPr>
        <w:t>智汇</w:t>
      </w:r>
      <w:r w:rsidRPr="003F5A82">
        <w:rPr>
          <w:szCs w:val="21"/>
        </w:rPr>
        <w:t>”</w:t>
      </w:r>
      <w:r w:rsidRPr="003F5A82">
        <w:rPr>
          <w:szCs w:val="21"/>
        </w:rPr>
        <w:t>企业智慧</w:t>
      </w:r>
      <w:r w:rsidRPr="003F5A82">
        <w:rPr>
          <w:szCs w:val="21"/>
        </w:rPr>
        <w:t>OA</w:t>
      </w:r>
      <w:r w:rsidRPr="003F5A82">
        <w:rPr>
          <w:szCs w:val="21"/>
        </w:rPr>
        <w:t>管理系统</w:t>
      </w:r>
      <w:r w:rsidR="00476E48" w:rsidRPr="00807282">
        <w:rPr>
          <w:rFonts w:hAnsi="Courier New" w:hint="eastAsia"/>
          <w:szCs w:val="21"/>
        </w:rPr>
        <w:t>说明书</w:t>
      </w:r>
      <w:r w:rsidR="00476E48" w:rsidRPr="00807282">
        <w:rPr>
          <w:rFonts w:hint="eastAsia"/>
          <w:szCs w:val="21"/>
        </w:rPr>
        <w:t>1.</w:t>
      </w:r>
      <w:r w:rsidR="00CF4E8B">
        <w:rPr>
          <w:rFonts w:hint="eastAsia"/>
          <w:szCs w:val="21"/>
        </w:rPr>
        <w:t>0</w:t>
      </w:r>
    </w:p>
    <w:p w14:paraId="1C468FB3" w14:textId="77777777" w:rsidR="00EE7168" w:rsidRPr="003F5A82" w:rsidRDefault="00EE7168" w:rsidP="00824024">
      <w:pPr>
        <w:spacing w:line="300" w:lineRule="auto"/>
        <w:rPr>
          <w:szCs w:val="21"/>
        </w:rPr>
        <w:sectPr w:rsidR="00EE7168" w:rsidRPr="003F5A8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74" w:bottom="1440" w:left="1588" w:header="720" w:footer="720" w:gutter="0"/>
          <w:cols w:space="425"/>
          <w:docGrid w:type="lines" w:linePitch="312"/>
        </w:sectPr>
      </w:pPr>
    </w:p>
    <w:p w14:paraId="5A037AA0" w14:textId="77777777" w:rsidR="003D7D02" w:rsidRPr="004435FD" w:rsidRDefault="003D7D02" w:rsidP="00824024">
      <w:pPr>
        <w:pStyle w:val="1"/>
        <w:numPr>
          <w:ilvl w:val="0"/>
          <w:numId w:val="1"/>
        </w:numPr>
        <w:rPr>
          <w:szCs w:val="28"/>
        </w:rPr>
      </w:pPr>
      <w:bookmarkStart w:id="11" w:name="_Toc278188066"/>
      <w:r w:rsidRPr="004435FD">
        <w:rPr>
          <w:rFonts w:hAnsi="Courier New" w:hint="eastAsia"/>
          <w:szCs w:val="28"/>
        </w:rPr>
        <w:lastRenderedPageBreak/>
        <w:t>总体设计</w:t>
      </w:r>
      <w:bookmarkEnd w:id="11"/>
    </w:p>
    <w:p w14:paraId="52843998" w14:textId="77777777" w:rsidR="00EB320C" w:rsidRPr="004435FD" w:rsidRDefault="00EB320C" w:rsidP="00824024">
      <w:pPr>
        <w:pStyle w:val="2"/>
        <w:numPr>
          <w:ilvl w:val="1"/>
          <w:numId w:val="5"/>
        </w:numPr>
        <w:rPr>
          <w:rFonts w:ascii="Times New Roman" w:hAnsi="Times New Roman"/>
          <w:szCs w:val="24"/>
        </w:rPr>
      </w:pPr>
      <w:bookmarkStart w:id="12" w:name="_Toc102183519"/>
      <w:bookmarkStart w:id="13" w:name="_Toc278188067"/>
      <w:r w:rsidRPr="004435FD">
        <w:rPr>
          <w:rFonts w:ascii="Times New Roman" w:hAnsi="Courier New" w:hint="eastAsia"/>
          <w:szCs w:val="24"/>
        </w:rPr>
        <w:t>目</w:t>
      </w:r>
      <w:r w:rsidRPr="004435FD">
        <w:rPr>
          <w:rFonts w:ascii="Times New Roman" w:hAnsi="Times New Roman"/>
          <w:szCs w:val="24"/>
        </w:rPr>
        <w:t xml:space="preserve">   </w:t>
      </w:r>
      <w:r w:rsidRPr="004435FD">
        <w:rPr>
          <w:rFonts w:ascii="Times New Roman" w:hAnsi="Courier New" w:hint="eastAsia"/>
          <w:szCs w:val="24"/>
        </w:rPr>
        <w:t>标</w:t>
      </w:r>
      <w:bookmarkEnd w:id="12"/>
      <w:bookmarkEnd w:id="13"/>
    </w:p>
    <w:p w14:paraId="307B5B33" w14:textId="7207A31D" w:rsidR="0037695B" w:rsidRDefault="0037695B" w:rsidP="0037695B">
      <w:pPr>
        <w:ind w:firstLine="425"/>
      </w:pPr>
      <w:r>
        <w:rPr>
          <w:rFonts w:hint="eastAsia"/>
        </w:rPr>
        <w:t>本项目的目标是构建一个前后端分离、权限边界清晰、业务流程闭环完整的“智汇”企业智慧</w:t>
      </w:r>
      <w:r>
        <w:rPr>
          <w:rFonts w:hint="eastAsia"/>
        </w:rPr>
        <w:t>OA</w:t>
      </w:r>
      <w:r>
        <w:rPr>
          <w:rFonts w:hint="eastAsia"/>
        </w:rPr>
        <w:t>管理系统（</w:t>
      </w:r>
      <w:r>
        <w:rPr>
          <w:rFonts w:hint="eastAsia"/>
        </w:rPr>
        <w:t>V1.0</w:t>
      </w:r>
      <w:r>
        <w:rPr>
          <w:rFonts w:hint="eastAsia"/>
        </w:rPr>
        <w:t>）。系统旨在将传统</w:t>
      </w:r>
      <w:r>
        <w:rPr>
          <w:rFonts w:hint="eastAsia"/>
        </w:rPr>
        <w:t>OA</w:t>
      </w:r>
      <w:r>
        <w:rPr>
          <w:rFonts w:hint="eastAsia"/>
        </w:rPr>
        <w:t>流程与智能交互（</w:t>
      </w:r>
      <w:r>
        <w:rPr>
          <w:rFonts w:hint="eastAsia"/>
        </w:rPr>
        <w:t>AI Agent</w:t>
      </w:r>
      <w:r>
        <w:rPr>
          <w:rFonts w:hint="eastAsia"/>
        </w:rPr>
        <w:t>）相结合，把员工日常办公行为（考勤、审批、检索等）沉淀为结构化数据，实现企业办公流程的规范化与智慧化。在两周的实训周期内，项目需完成一个可运行、可演示、可验收的</w:t>
      </w:r>
      <w:r>
        <w:rPr>
          <w:rFonts w:hint="eastAsia"/>
        </w:rPr>
        <w:t>V1.0</w:t>
      </w:r>
      <w:r>
        <w:rPr>
          <w:rFonts w:hint="eastAsia"/>
        </w:rPr>
        <w:t>版本，优先跑通“员工打卡</w:t>
      </w:r>
      <w:r>
        <w:rPr>
          <w:rFonts w:hint="eastAsia"/>
        </w:rPr>
        <w:t>/</w:t>
      </w:r>
      <w:r>
        <w:rPr>
          <w:rFonts w:hint="eastAsia"/>
        </w:rPr>
        <w:t>申请</w:t>
      </w:r>
      <w:r>
        <w:rPr>
          <w:rFonts w:hint="eastAsia"/>
        </w:rPr>
        <w:t xml:space="preserve"> -- </w:t>
      </w:r>
      <w:r>
        <w:rPr>
          <w:rFonts w:hint="eastAsia"/>
        </w:rPr>
        <w:t>主管审批</w:t>
      </w:r>
      <w:r>
        <w:rPr>
          <w:rFonts w:hint="eastAsia"/>
        </w:rPr>
        <w:t xml:space="preserve"> -- </w:t>
      </w:r>
      <w:r>
        <w:rPr>
          <w:rFonts w:hint="eastAsia"/>
        </w:rPr>
        <w:t>考勤台账核销”的核心业务主线，并在此基础上实现</w:t>
      </w:r>
      <w:r>
        <w:rPr>
          <w:rFonts w:hint="eastAsia"/>
        </w:rPr>
        <w:t>AI</w:t>
      </w:r>
      <w:r>
        <w:rPr>
          <w:rFonts w:hint="eastAsia"/>
        </w:rPr>
        <w:t>智能填单、</w:t>
      </w:r>
      <w:r>
        <w:rPr>
          <w:rFonts w:hint="eastAsia"/>
        </w:rPr>
        <w:t>ES</w:t>
      </w:r>
      <w:r>
        <w:rPr>
          <w:rFonts w:hint="eastAsia"/>
        </w:rPr>
        <w:t>全文检索、会议室</w:t>
      </w:r>
      <w:proofErr w:type="gramStart"/>
      <w:r>
        <w:rPr>
          <w:rFonts w:hint="eastAsia"/>
        </w:rPr>
        <w:t>防冲突</w:t>
      </w:r>
      <w:proofErr w:type="gramEnd"/>
      <w:r>
        <w:rPr>
          <w:rFonts w:hint="eastAsia"/>
        </w:rPr>
        <w:t>预约及</w:t>
      </w:r>
      <w:r>
        <w:rPr>
          <w:rFonts w:hint="eastAsia"/>
        </w:rPr>
        <w:t>RBAC</w:t>
      </w:r>
      <w:r>
        <w:rPr>
          <w:rFonts w:hint="eastAsia"/>
        </w:rPr>
        <w:t>动态权限等技术与业务亮点。</w:t>
      </w:r>
    </w:p>
    <w:p w14:paraId="35A26485" w14:textId="07667D69" w:rsidR="00A33D94" w:rsidRPr="0037695B" w:rsidRDefault="00A33D94" w:rsidP="00824024">
      <w:pPr>
        <w:pStyle w:val="a0"/>
        <w:spacing w:line="300" w:lineRule="auto"/>
        <w:rPr>
          <w:szCs w:val="21"/>
        </w:rPr>
      </w:pPr>
    </w:p>
    <w:p w14:paraId="31F7162A" w14:textId="77777777" w:rsidR="00EB320C" w:rsidRPr="004435FD" w:rsidRDefault="00EB320C" w:rsidP="00824024">
      <w:pPr>
        <w:pStyle w:val="2"/>
        <w:numPr>
          <w:ilvl w:val="1"/>
          <w:numId w:val="5"/>
        </w:numPr>
        <w:rPr>
          <w:rFonts w:ascii="Times New Roman" w:hAnsi="Times New Roman"/>
          <w:szCs w:val="24"/>
        </w:rPr>
      </w:pPr>
      <w:bookmarkStart w:id="14" w:name="_Toc278188068"/>
      <w:r w:rsidRPr="004435FD">
        <w:rPr>
          <w:rFonts w:ascii="Times New Roman" w:hAnsi="Courier New" w:hint="eastAsia"/>
          <w:szCs w:val="24"/>
        </w:rPr>
        <w:t>需求概述</w:t>
      </w:r>
      <w:bookmarkEnd w:id="14"/>
    </w:p>
    <w:p w14:paraId="6F1A068C" w14:textId="77777777" w:rsidR="00EB320C" w:rsidRPr="00807282" w:rsidRDefault="00EB320C" w:rsidP="00824024">
      <w:pPr>
        <w:pStyle w:val="3"/>
        <w:numPr>
          <w:ilvl w:val="2"/>
          <w:numId w:val="5"/>
        </w:numPr>
        <w:rPr>
          <w:szCs w:val="21"/>
        </w:rPr>
      </w:pPr>
      <w:bookmarkStart w:id="15" w:name="_Toc278188069"/>
      <w:r w:rsidRPr="00807282">
        <w:rPr>
          <w:rFonts w:hAnsi="Courier New" w:hint="eastAsia"/>
          <w:szCs w:val="21"/>
        </w:rPr>
        <w:t>业务功能简介</w:t>
      </w:r>
      <w:bookmarkEnd w:id="15"/>
    </w:p>
    <w:p w14:paraId="3F029830" w14:textId="77777777" w:rsidR="0037695B" w:rsidRDefault="00887557" w:rsidP="0037695B">
      <w:pPr>
        <w:ind w:firstLine="425"/>
      </w:pPr>
      <w:bookmarkStart w:id="16" w:name="_Toc194486799"/>
      <w:r>
        <w:rPr>
          <w:rFonts w:hint="eastAsia"/>
        </w:rPr>
        <w:t xml:space="preserve"> </w:t>
      </w:r>
      <w:r w:rsidR="0037695B">
        <w:rPr>
          <w:rFonts w:hint="eastAsia"/>
        </w:rPr>
        <w:t>本系统主要包含以下六大核心业务模块：</w:t>
      </w:r>
    </w:p>
    <w:p w14:paraId="61954346" w14:textId="77777777" w:rsidR="0037695B" w:rsidRDefault="0037695B" w:rsidP="0037695B">
      <w:pPr>
        <w:ind w:firstLine="425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）首页工作台</w:t>
      </w:r>
      <w:r>
        <w:rPr>
          <w:rFonts w:hint="eastAsia"/>
        </w:rPr>
        <w:t>：提供快速定位打卡、待办事项提醒、基础数据看板（部门人数占比、考勤异常统计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图表）。</w:t>
      </w:r>
    </w:p>
    <w:p w14:paraId="3642CC77" w14:textId="77777777" w:rsidR="0037695B" w:rsidRDefault="0037695B" w:rsidP="0037695B">
      <w:pPr>
        <w:ind w:firstLine="425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）智汇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助手：</w:t>
      </w:r>
      <w:r>
        <w:rPr>
          <w:rFonts w:hint="eastAsia"/>
        </w:rPr>
        <w:t>全局悬浮对话舱，支持自然语言意图识别。实现“一句话请假</w:t>
      </w:r>
      <w:r>
        <w:rPr>
          <w:rFonts w:hint="eastAsia"/>
        </w:rPr>
        <w:t>/</w:t>
      </w:r>
      <w:r>
        <w:rPr>
          <w:rFonts w:hint="eastAsia"/>
        </w:rPr>
        <w:t>补卡”自动预填表单、“语义打卡”调用接口，以及基于</w:t>
      </w:r>
      <w:r>
        <w:rPr>
          <w:rFonts w:hint="eastAsia"/>
        </w:rPr>
        <w:t>ES</w:t>
      </w:r>
      <w:r>
        <w:rPr>
          <w:rFonts w:hint="eastAsia"/>
        </w:rPr>
        <w:t>检索的知识库问答。</w:t>
      </w:r>
    </w:p>
    <w:p w14:paraId="3BAACA9F" w14:textId="77777777" w:rsidR="0037695B" w:rsidRDefault="0037695B" w:rsidP="0037695B">
      <w:pPr>
        <w:ind w:left="425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）智慧协同与检索</w:t>
      </w:r>
      <w:r>
        <w:rPr>
          <w:rFonts w:hint="eastAsia"/>
        </w:rPr>
        <w:t>：基于</w:t>
      </w:r>
      <w:r>
        <w:rPr>
          <w:rFonts w:hint="eastAsia"/>
        </w:rPr>
        <w:t>Elasticsearch</w:t>
      </w:r>
      <w:r>
        <w:rPr>
          <w:rFonts w:hint="eastAsia"/>
        </w:rPr>
        <w:t>的员工标签</w:t>
      </w:r>
      <w:r>
        <w:rPr>
          <w:rFonts w:hint="eastAsia"/>
        </w:rPr>
        <w:t>/</w:t>
      </w:r>
      <w:r>
        <w:rPr>
          <w:rFonts w:hint="eastAsia"/>
        </w:rPr>
        <w:t>制度文档全文检索与高亮；基于</w:t>
      </w:r>
      <w:r>
        <w:rPr>
          <w:rFonts w:hint="eastAsia"/>
        </w:rPr>
        <w:t>Redis</w:t>
      </w:r>
      <w:r>
        <w:rPr>
          <w:rFonts w:hint="eastAsia"/>
        </w:rPr>
        <w:t>分布式锁的会议室时间</w:t>
      </w:r>
      <w:proofErr w:type="gramStart"/>
      <w:r>
        <w:rPr>
          <w:rFonts w:hint="eastAsia"/>
        </w:rPr>
        <w:t>轴防冲突</w:t>
      </w:r>
      <w:proofErr w:type="gramEnd"/>
      <w:r>
        <w:rPr>
          <w:rFonts w:hint="eastAsia"/>
        </w:rPr>
        <w:t>预约。</w:t>
      </w:r>
    </w:p>
    <w:p w14:paraId="222C03FD" w14:textId="77777777" w:rsidR="0037695B" w:rsidRDefault="0037695B" w:rsidP="0037695B">
      <w:pPr>
        <w:ind w:left="425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）审批与考勤流转：</w:t>
      </w:r>
      <w:r>
        <w:rPr>
          <w:rFonts w:hint="eastAsia"/>
        </w:rPr>
        <w:t>请假、加班、补</w:t>
      </w:r>
      <w:proofErr w:type="gramStart"/>
      <w:r>
        <w:rPr>
          <w:rFonts w:hint="eastAsia"/>
        </w:rPr>
        <w:t>卡申请</w:t>
      </w:r>
      <w:proofErr w:type="gramEnd"/>
      <w:r>
        <w:rPr>
          <w:rFonts w:hint="eastAsia"/>
        </w:rPr>
        <w:t>的发起与审批流转；审批通过后自动核销异常考勤记录，形成业务闭环。</w:t>
      </w:r>
    </w:p>
    <w:p w14:paraId="0DA1CCAB" w14:textId="77777777" w:rsidR="0037695B" w:rsidRDefault="0037695B" w:rsidP="0037695B">
      <w:pPr>
        <w:ind w:left="425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）人事管理：</w:t>
      </w:r>
      <w:r>
        <w:rPr>
          <w:rFonts w:hint="eastAsia"/>
        </w:rPr>
        <w:t>员工档案花名册管理、组织架构树维护、员工技能标签管理。</w:t>
      </w:r>
    </w:p>
    <w:p w14:paraId="133561BD" w14:textId="77777777" w:rsidR="0037695B" w:rsidRDefault="0037695B" w:rsidP="0037695B">
      <w:pPr>
        <w:ind w:left="425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6</w:t>
      </w:r>
      <w:r>
        <w:rPr>
          <w:rFonts w:hint="eastAsia"/>
          <w:b/>
          <w:bCs/>
        </w:rPr>
        <w:t>）系统管理</w:t>
      </w:r>
      <w:r>
        <w:rPr>
          <w:rFonts w:hint="eastAsia"/>
        </w:rPr>
        <w:t>：部门、岗位、用户、角色管理，以及基于</w:t>
      </w:r>
      <w:r>
        <w:rPr>
          <w:rFonts w:hint="eastAsia"/>
        </w:rPr>
        <w:t>Spring Security</w:t>
      </w:r>
      <w:r>
        <w:rPr>
          <w:rFonts w:hint="eastAsia"/>
        </w:rPr>
        <w:t>的动态菜单和</w:t>
      </w:r>
      <w:proofErr w:type="gramStart"/>
      <w:r>
        <w:rPr>
          <w:rFonts w:hint="eastAsia"/>
        </w:rPr>
        <w:t>按钮级</w:t>
      </w:r>
      <w:proofErr w:type="gramEnd"/>
      <w:r>
        <w:rPr>
          <w:rFonts w:hint="eastAsia"/>
        </w:rPr>
        <w:t>权限控制（</w:t>
      </w:r>
      <w:r>
        <w:rPr>
          <w:rFonts w:hint="eastAsia"/>
        </w:rPr>
        <w:t>v-</w:t>
      </w:r>
      <w:proofErr w:type="spellStart"/>
      <w:r>
        <w:rPr>
          <w:rFonts w:hint="eastAsia"/>
        </w:rPr>
        <w:t>hasPermi</w:t>
      </w:r>
      <w:proofErr w:type="spellEnd"/>
      <w:r>
        <w:rPr>
          <w:rFonts w:hint="eastAsia"/>
        </w:rPr>
        <w:t>）。</w:t>
      </w:r>
    </w:p>
    <w:p w14:paraId="616D8BFF" w14:textId="01F34A2F" w:rsidR="008A4EC6" w:rsidRPr="0037695B" w:rsidRDefault="008A4EC6" w:rsidP="0037695B">
      <w:pPr>
        <w:spacing w:line="360" w:lineRule="auto"/>
        <w:ind w:firstLineChars="200" w:firstLine="420"/>
      </w:pPr>
    </w:p>
    <w:p w14:paraId="42A0A235" w14:textId="77777777" w:rsidR="00EB320C" w:rsidRPr="00807282" w:rsidRDefault="003A613E" w:rsidP="00824024">
      <w:pPr>
        <w:pStyle w:val="3"/>
        <w:numPr>
          <w:ilvl w:val="2"/>
          <w:numId w:val="5"/>
        </w:numPr>
        <w:rPr>
          <w:szCs w:val="21"/>
        </w:rPr>
      </w:pPr>
      <w:bookmarkStart w:id="17" w:name="_Toc278188070"/>
      <w:r w:rsidRPr="00807282">
        <w:rPr>
          <w:rFonts w:hAnsi="Courier New" w:hint="eastAsia"/>
          <w:szCs w:val="21"/>
        </w:rPr>
        <w:t>角色描述</w:t>
      </w:r>
      <w:bookmarkEnd w:id="16"/>
      <w:bookmarkEnd w:id="17"/>
    </w:p>
    <w:tbl>
      <w:tblPr>
        <w:tblW w:w="92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328"/>
        <w:gridCol w:w="6915"/>
      </w:tblGrid>
      <w:tr w:rsidR="00CC594B" w14:paraId="355D5EB8" w14:textId="77777777" w:rsidTr="001F292A">
        <w:tc>
          <w:tcPr>
            <w:tcW w:w="2328" w:type="dxa"/>
            <w:shd w:val="clear" w:color="auto" w:fill="C0C0C0"/>
          </w:tcPr>
          <w:p w14:paraId="5D634DBE" w14:textId="77777777" w:rsidR="00CC594B" w:rsidRDefault="00CC594B" w:rsidP="001F292A">
            <w:pPr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角色名称</w:t>
            </w:r>
          </w:p>
        </w:tc>
        <w:tc>
          <w:tcPr>
            <w:tcW w:w="6915" w:type="dxa"/>
            <w:shd w:val="clear" w:color="auto" w:fill="C0C0C0"/>
          </w:tcPr>
          <w:p w14:paraId="45AA67D0" w14:textId="77777777" w:rsidR="00CC594B" w:rsidRDefault="00CC594B" w:rsidP="001F292A">
            <w:pPr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角色权限</w:t>
            </w:r>
          </w:p>
        </w:tc>
      </w:tr>
      <w:tr w:rsidR="00CC594B" w14:paraId="4F5BF5C2" w14:textId="77777777" w:rsidTr="001F292A">
        <w:tc>
          <w:tcPr>
            <w:tcW w:w="2328" w:type="dxa"/>
            <w:vAlign w:val="center"/>
          </w:tcPr>
          <w:p w14:paraId="5A078F9C" w14:textId="77777777" w:rsidR="00CC594B" w:rsidRDefault="00CC594B" w:rsidP="001F292A">
            <w:r>
              <w:t>普通员工</w:t>
            </w:r>
          </w:p>
        </w:tc>
        <w:tc>
          <w:tcPr>
            <w:tcW w:w="6915" w:type="dxa"/>
            <w:vAlign w:val="center"/>
          </w:tcPr>
          <w:p w14:paraId="6F1D3A8C" w14:textId="77777777" w:rsidR="00CC594B" w:rsidRDefault="00CC594B" w:rsidP="001F292A">
            <w:r>
              <w:t>拥有基础办公权限。可进行首页打卡、发起各类审批申请、查看个人考勤日历与</w:t>
            </w:r>
            <w:proofErr w:type="gramStart"/>
            <w:r>
              <w:t>申请台</w:t>
            </w:r>
            <w:proofErr w:type="gramEnd"/>
            <w:r>
              <w:t>账、使用企业搜索与会议室预约、使用</w:t>
            </w:r>
            <w:r>
              <w:t>AI</w:t>
            </w:r>
            <w:r>
              <w:t>助手辅助办公。</w:t>
            </w:r>
          </w:p>
        </w:tc>
      </w:tr>
      <w:tr w:rsidR="00CC594B" w14:paraId="4FA88DDA" w14:textId="77777777" w:rsidTr="001F292A">
        <w:tc>
          <w:tcPr>
            <w:tcW w:w="2328" w:type="dxa"/>
            <w:vAlign w:val="center"/>
          </w:tcPr>
          <w:p w14:paraId="15EFF8B5" w14:textId="77777777" w:rsidR="00CC594B" w:rsidRDefault="00CC594B" w:rsidP="001F292A">
            <w:r>
              <w:t>部门主管</w:t>
            </w:r>
            <w:r>
              <w:t>/HR</w:t>
            </w:r>
          </w:p>
        </w:tc>
        <w:tc>
          <w:tcPr>
            <w:tcW w:w="6915" w:type="dxa"/>
            <w:vAlign w:val="center"/>
          </w:tcPr>
          <w:p w14:paraId="3224FA71" w14:textId="77777777" w:rsidR="00CC594B" w:rsidRDefault="00CC594B" w:rsidP="001F292A">
            <w:r>
              <w:t>拥有管理及审批权限。除普通员工权限外，重点负责处理下属的待办审批单据、查看部门考勤管理、维护员工档案及核销异常考勤。</w:t>
            </w:r>
          </w:p>
        </w:tc>
      </w:tr>
      <w:tr w:rsidR="00CC594B" w14:paraId="3987DEC6" w14:textId="77777777" w:rsidTr="001F292A">
        <w:tc>
          <w:tcPr>
            <w:tcW w:w="2328" w:type="dxa"/>
            <w:vAlign w:val="center"/>
          </w:tcPr>
          <w:p w14:paraId="1056C502" w14:textId="77777777" w:rsidR="00CC594B" w:rsidRDefault="00CC594B" w:rsidP="001F292A">
            <w:r>
              <w:t>系统管理员</w:t>
            </w:r>
          </w:p>
        </w:tc>
        <w:tc>
          <w:tcPr>
            <w:tcW w:w="6915" w:type="dxa"/>
            <w:vAlign w:val="center"/>
          </w:tcPr>
          <w:p w14:paraId="6BD084E9" w14:textId="77777777" w:rsidR="00CC594B" w:rsidRDefault="00CC594B" w:rsidP="001F292A">
            <w:r>
              <w:t>拥有系统最高配置权限。负责部门、岗位、用户、角色的分配，以及菜单和</w:t>
            </w:r>
            <w:proofErr w:type="gramStart"/>
            <w:r>
              <w:t>按钮级</w:t>
            </w:r>
            <w:proofErr w:type="gramEnd"/>
            <w:r>
              <w:t>权限的精细化配置，维护系统基础字典与数据。</w:t>
            </w:r>
          </w:p>
        </w:tc>
      </w:tr>
    </w:tbl>
    <w:p w14:paraId="52CE800B" w14:textId="77777777" w:rsidR="00F20A3A" w:rsidRPr="00807282" w:rsidRDefault="00D334BB" w:rsidP="00824024">
      <w:pPr>
        <w:spacing w:line="300" w:lineRule="auto"/>
        <w:rPr>
          <w:szCs w:val="21"/>
        </w:rPr>
      </w:pPr>
      <w:r>
        <w:rPr>
          <w:rFonts w:hint="eastAsia"/>
          <w:szCs w:val="21"/>
        </w:rPr>
        <w:t xml:space="preserve">                                                                                                     </w:t>
      </w:r>
    </w:p>
    <w:p w14:paraId="571319FC" w14:textId="77777777" w:rsidR="00F20A3A" w:rsidRPr="0012727C" w:rsidRDefault="00F20A3A" w:rsidP="0012727C">
      <w:pPr>
        <w:pStyle w:val="3"/>
        <w:numPr>
          <w:ilvl w:val="2"/>
          <w:numId w:val="5"/>
        </w:numPr>
        <w:rPr>
          <w:szCs w:val="21"/>
        </w:rPr>
      </w:pPr>
      <w:bookmarkStart w:id="18" w:name="_Toc194486800"/>
      <w:bookmarkStart w:id="19" w:name="_Toc278188071"/>
      <w:r w:rsidRPr="00807282">
        <w:rPr>
          <w:rFonts w:hAnsi="Courier New" w:hint="eastAsia"/>
          <w:szCs w:val="21"/>
        </w:rPr>
        <w:t>角色功能描述</w:t>
      </w:r>
      <w:bookmarkEnd w:id="18"/>
      <w:bookmarkEnd w:id="19"/>
    </w:p>
    <w:p w14:paraId="12D8B948" w14:textId="77777777" w:rsidR="006B1558" w:rsidRDefault="00D334BB" w:rsidP="0012727C">
      <w:pPr>
        <w:pStyle w:val="a0"/>
        <w:spacing w:line="300" w:lineRule="auto"/>
        <w:ind w:firstLine="0"/>
        <w:rPr>
          <w:szCs w:val="21"/>
        </w:rPr>
      </w:pPr>
      <w:r>
        <w:rPr>
          <w:rFonts w:hint="eastAsia"/>
          <w:szCs w:val="21"/>
        </w:rPr>
        <w:t xml:space="preserve">          </w:t>
      </w:r>
    </w:p>
    <w:p w14:paraId="1506B8E6" w14:textId="77777777" w:rsidR="00CC594B" w:rsidRDefault="00CC594B" w:rsidP="0012727C">
      <w:pPr>
        <w:pStyle w:val="a0"/>
        <w:spacing w:line="300" w:lineRule="auto"/>
        <w:ind w:firstLine="0"/>
        <w:rPr>
          <w:noProof/>
        </w:rPr>
      </w:pPr>
    </w:p>
    <w:p w14:paraId="3A46EBE0" w14:textId="77777777" w:rsidR="00CC594B" w:rsidRDefault="00CC594B" w:rsidP="0012727C">
      <w:pPr>
        <w:pStyle w:val="a0"/>
        <w:spacing w:line="300" w:lineRule="auto"/>
        <w:ind w:firstLine="0"/>
        <w:rPr>
          <w:noProof/>
        </w:rPr>
      </w:pPr>
    </w:p>
    <w:p w14:paraId="4DCCB840" w14:textId="700CB014" w:rsidR="00CC594B" w:rsidRDefault="006B4130" w:rsidP="0012727C">
      <w:pPr>
        <w:pStyle w:val="a0"/>
        <w:spacing w:line="300" w:lineRule="auto"/>
        <w:ind w:firstLine="0"/>
        <w:rPr>
          <w:szCs w:val="21"/>
        </w:rPr>
      </w:pPr>
      <w:r w:rsidRPr="008D2851">
        <w:rPr>
          <w:noProof/>
        </w:rPr>
        <w:drawing>
          <wp:inline distT="0" distB="0" distL="0" distR="0" wp14:anchorId="3BF4076D" wp14:editId="1864DA05">
            <wp:extent cx="5249545" cy="8043545"/>
            <wp:effectExtent l="0" t="0" r="0" b="0"/>
            <wp:docPr id="1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545" cy="804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34BB">
        <w:rPr>
          <w:rFonts w:hint="eastAsia"/>
          <w:szCs w:val="21"/>
        </w:rPr>
        <w:t xml:space="preserve"> </w:t>
      </w:r>
    </w:p>
    <w:tbl>
      <w:tblPr>
        <w:tblW w:w="100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9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CC594B" w14:paraId="4558626D" w14:textId="77777777" w:rsidTr="001F292A">
        <w:tc>
          <w:tcPr>
            <w:tcW w:w="889" w:type="dxa"/>
            <w:vMerge w:val="restart"/>
          </w:tcPr>
          <w:p w14:paraId="736949CC" w14:textId="77777777" w:rsidR="00CC594B" w:rsidRDefault="00CC594B" w:rsidP="001F292A">
            <w:r>
              <w:t>角色</w:t>
            </w:r>
          </w:p>
        </w:tc>
        <w:tc>
          <w:tcPr>
            <w:tcW w:w="2880" w:type="dxa"/>
            <w:gridSpan w:val="6"/>
          </w:tcPr>
          <w:p w14:paraId="2940FB4A" w14:textId="77777777" w:rsidR="00CC594B" w:rsidRDefault="00CC594B" w:rsidP="001F292A">
            <w:r>
              <w:t>首页工作台</w:t>
            </w:r>
          </w:p>
        </w:tc>
        <w:tc>
          <w:tcPr>
            <w:tcW w:w="960" w:type="dxa"/>
            <w:gridSpan w:val="2"/>
          </w:tcPr>
          <w:p w14:paraId="3CF51A2D" w14:textId="77777777" w:rsidR="00CC594B" w:rsidRDefault="00CC594B" w:rsidP="001F292A">
            <w:r>
              <w:t>智汇</w:t>
            </w:r>
            <w:r>
              <w:t>AI</w:t>
            </w:r>
            <w:r>
              <w:lastRenderedPageBreak/>
              <w:t>助手</w:t>
            </w:r>
          </w:p>
        </w:tc>
        <w:tc>
          <w:tcPr>
            <w:tcW w:w="960" w:type="dxa"/>
            <w:gridSpan w:val="2"/>
          </w:tcPr>
          <w:p w14:paraId="21FA1773" w14:textId="77777777" w:rsidR="00CC594B" w:rsidRDefault="00CC594B" w:rsidP="001F292A">
            <w:r>
              <w:lastRenderedPageBreak/>
              <w:t>检索</w:t>
            </w:r>
          </w:p>
        </w:tc>
        <w:tc>
          <w:tcPr>
            <w:tcW w:w="2880" w:type="dxa"/>
            <w:gridSpan w:val="6"/>
          </w:tcPr>
          <w:p w14:paraId="12626E39" w14:textId="77777777" w:rsidR="00CC594B" w:rsidRDefault="00CC594B" w:rsidP="001F292A">
            <w:r>
              <w:t>考勤</w:t>
            </w:r>
          </w:p>
        </w:tc>
        <w:tc>
          <w:tcPr>
            <w:tcW w:w="1440" w:type="dxa"/>
            <w:gridSpan w:val="3"/>
          </w:tcPr>
          <w:p w14:paraId="652B3335" w14:textId="77777777" w:rsidR="00CC594B" w:rsidRDefault="00CC594B" w:rsidP="001F292A">
            <w:r>
              <w:rPr>
                <w:rFonts w:hint="eastAsia"/>
              </w:rPr>
              <w:t>审批</w:t>
            </w:r>
          </w:p>
        </w:tc>
      </w:tr>
      <w:tr w:rsidR="00CC594B" w14:paraId="3539C5A7" w14:textId="77777777" w:rsidTr="001F292A">
        <w:tc>
          <w:tcPr>
            <w:tcW w:w="889" w:type="dxa"/>
            <w:vMerge/>
          </w:tcPr>
          <w:p w14:paraId="6AC4D832" w14:textId="77777777" w:rsidR="00CC594B" w:rsidRDefault="00CC594B" w:rsidP="001F292A"/>
        </w:tc>
        <w:tc>
          <w:tcPr>
            <w:tcW w:w="480" w:type="dxa"/>
          </w:tcPr>
          <w:p w14:paraId="1CA6E5E2" w14:textId="77777777" w:rsidR="00CC594B" w:rsidRDefault="00CC594B" w:rsidP="001F292A">
            <w:r>
              <w:rPr>
                <w:rFonts w:hint="eastAsia"/>
              </w:rPr>
              <w:t>工作台（考勤、审批、检索、助手）</w:t>
            </w:r>
          </w:p>
        </w:tc>
        <w:tc>
          <w:tcPr>
            <w:tcW w:w="480" w:type="dxa"/>
          </w:tcPr>
          <w:p w14:paraId="49CDE259" w14:textId="77777777" w:rsidR="00CC594B" w:rsidRDefault="00CC594B" w:rsidP="001F292A">
            <w:r>
              <w:rPr>
                <w:rFonts w:hint="eastAsia"/>
              </w:rPr>
              <w:t>数据看板</w:t>
            </w:r>
          </w:p>
        </w:tc>
        <w:tc>
          <w:tcPr>
            <w:tcW w:w="480" w:type="dxa"/>
          </w:tcPr>
          <w:p w14:paraId="7A71429A" w14:textId="77777777" w:rsidR="00CC594B" w:rsidRDefault="00CC594B" w:rsidP="001F292A">
            <w:r>
              <w:rPr>
                <w:rFonts w:hint="eastAsia"/>
              </w:rPr>
              <w:t>日历</w:t>
            </w:r>
          </w:p>
        </w:tc>
        <w:tc>
          <w:tcPr>
            <w:tcW w:w="480" w:type="dxa"/>
          </w:tcPr>
          <w:p w14:paraId="6614F8B7" w14:textId="77777777" w:rsidR="00CC594B" w:rsidRDefault="00CC594B" w:rsidP="001F292A">
            <w:r>
              <w:rPr>
                <w:rFonts w:hint="eastAsia"/>
              </w:rPr>
              <w:t>通讯录</w:t>
            </w:r>
          </w:p>
        </w:tc>
        <w:tc>
          <w:tcPr>
            <w:tcW w:w="480" w:type="dxa"/>
          </w:tcPr>
          <w:p w14:paraId="4D967E8A" w14:textId="77777777" w:rsidR="00CC594B" w:rsidRDefault="00CC594B" w:rsidP="001F292A">
            <w:r>
              <w:rPr>
                <w:rFonts w:hint="eastAsia"/>
              </w:rPr>
              <w:t>撰写周报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日志</w:t>
            </w:r>
          </w:p>
        </w:tc>
        <w:tc>
          <w:tcPr>
            <w:tcW w:w="480" w:type="dxa"/>
          </w:tcPr>
          <w:p w14:paraId="218149DA" w14:textId="77777777" w:rsidR="00CC594B" w:rsidRDefault="00CC594B" w:rsidP="001F292A">
            <w:r>
              <w:rPr>
                <w:rFonts w:hint="eastAsia"/>
              </w:rPr>
              <w:t>消息</w:t>
            </w:r>
          </w:p>
        </w:tc>
        <w:tc>
          <w:tcPr>
            <w:tcW w:w="480" w:type="dxa"/>
          </w:tcPr>
          <w:p w14:paraId="77FB023D" w14:textId="77777777" w:rsidR="00CC594B" w:rsidRDefault="00CC594B" w:rsidP="001F292A">
            <w:r>
              <w:rPr>
                <w:rFonts w:hint="eastAsia"/>
              </w:rPr>
              <w:t>AG</w:t>
            </w:r>
          </w:p>
          <w:p w14:paraId="7391DA63" w14:textId="77777777" w:rsidR="00CC594B" w:rsidRDefault="00CC594B" w:rsidP="001F292A">
            <w:r>
              <w:t>E</w:t>
            </w:r>
          </w:p>
          <w:p w14:paraId="3D740E76" w14:textId="77777777" w:rsidR="00CC594B" w:rsidRDefault="00CC594B" w:rsidP="001F292A">
            <w:r>
              <w:t>N</w:t>
            </w:r>
          </w:p>
          <w:p w14:paraId="285BA082" w14:textId="77777777" w:rsidR="00CC594B" w:rsidRDefault="00CC594B" w:rsidP="001F292A">
            <w:r>
              <w:t>T</w:t>
            </w:r>
          </w:p>
        </w:tc>
        <w:tc>
          <w:tcPr>
            <w:tcW w:w="480" w:type="dxa"/>
          </w:tcPr>
          <w:p w14:paraId="5E295452" w14:textId="77777777" w:rsidR="00CC594B" w:rsidRDefault="00CC594B" w:rsidP="001F292A">
            <w:r>
              <w:t>问答</w:t>
            </w:r>
          </w:p>
        </w:tc>
        <w:tc>
          <w:tcPr>
            <w:tcW w:w="480" w:type="dxa"/>
          </w:tcPr>
          <w:p w14:paraId="7294B75C" w14:textId="77777777" w:rsidR="00CC594B" w:rsidRDefault="00CC594B" w:rsidP="001F292A">
            <w:r>
              <w:rPr>
                <w:rFonts w:hint="eastAsia"/>
              </w:rPr>
              <w:t>信息</w:t>
            </w:r>
            <w:r>
              <w:t>搜索</w:t>
            </w:r>
          </w:p>
        </w:tc>
        <w:tc>
          <w:tcPr>
            <w:tcW w:w="480" w:type="dxa"/>
          </w:tcPr>
          <w:p w14:paraId="4E4B4200" w14:textId="77777777" w:rsidR="00CC594B" w:rsidRDefault="00CC594B" w:rsidP="001F292A">
            <w:r>
              <w:rPr>
                <w:rFonts w:hint="eastAsia"/>
              </w:rPr>
              <w:t>信息更改</w:t>
            </w:r>
          </w:p>
        </w:tc>
        <w:tc>
          <w:tcPr>
            <w:tcW w:w="480" w:type="dxa"/>
          </w:tcPr>
          <w:p w14:paraId="382FE453" w14:textId="77777777" w:rsidR="00CC594B" w:rsidRDefault="00CC594B" w:rsidP="001F292A">
            <w:r>
              <w:t>发起</w:t>
            </w:r>
            <w:r>
              <w:rPr>
                <w:rFonts w:hint="eastAsia"/>
              </w:rPr>
              <w:t>签到</w:t>
            </w:r>
          </w:p>
        </w:tc>
        <w:tc>
          <w:tcPr>
            <w:tcW w:w="480" w:type="dxa"/>
          </w:tcPr>
          <w:p w14:paraId="20571454" w14:textId="77777777" w:rsidR="00CC594B" w:rsidRDefault="00CC594B" w:rsidP="001F292A">
            <w:r>
              <w:rPr>
                <w:rFonts w:hint="eastAsia"/>
              </w:rPr>
              <w:t>签到</w:t>
            </w:r>
          </w:p>
        </w:tc>
        <w:tc>
          <w:tcPr>
            <w:tcW w:w="480" w:type="dxa"/>
          </w:tcPr>
          <w:p w14:paraId="47B39BA1" w14:textId="77777777" w:rsidR="00CC594B" w:rsidRDefault="00CC594B" w:rsidP="001F292A">
            <w:r>
              <w:rPr>
                <w:rFonts w:hint="eastAsia"/>
              </w:rPr>
              <w:t>修改签到状态</w:t>
            </w:r>
          </w:p>
        </w:tc>
        <w:tc>
          <w:tcPr>
            <w:tcW w:w="480" w:type="dxa"/>
          </w:tcPr>
          <w:p w14:paraId="50664368" w14:textId="77777777" w:rsidR="00CC594B" w:rsidRDefault="00CC594B" w:rsidP="001F292A">
            <w:r>
              <w:rPr>
                <w:rFonts w:hint="eastAsia"/>
              </w:rPr>
              <w:t>个人考勤看板</w:t>
            </w:r>
          </w:p>
        </w:tc>
        <w:tc>
          <w:tcPr>
            <w:tcW w:w="480" w:type="dxa"/>
          </w:tcPr>
          <w:p w14:paraId="7E34D767" w14:textId="77777777" w:rsidR="00CC594B" w:rsidRDefault="00CC594B" w:rsidP="001F292A">
            <w:r>
              <w:rPr>
                <w:rFonts w:hint="eastAsia"/>
              </w:rPr>
              <w:t>全局考勤看板</w:t>
            </w:r>
          </w:p>
        </w:tc>
        <w:tc>
          <w:tcPr>
            <w:tcW w:w="480" w:type="dxa"/>
          </w:tcPr>
          <w:p w14:paraId="4C387677" w14:textId="77777777" w:rsidR="00CC594B" w:rsidRDefault="00CC594B" w:rsidP="001F292A">
            <w:r>
              <w:rPr>
                <w:rFonts w:hint="eastAsia"/>
              </w:rPr>
              <w:t>请假</w:t>
            </w:r>
            <w:r>
              <w:rPr>
                <w:rFonts w:hint="eastAsia"/>
              </w:rPr>
              <w:t>V2</w:t>
            </w:r>
          </w:p>
        </w:tc>
        <w:tc>
          <w:tcPr>
            <w:tcW w:w="480" w:type="dxa"/>
          </w:tcPr>
          <w:p w14:paraId="2D258A60" w14:textId="77777777" w:rsidR="00CC594B" w:rsidRDefault="00CC594B" w:rsidP="001F292A">
            <w:r>
              <w:rPr>
                <w:rFonts w:hint="eastAsia"/>
              </w:rPr>
              <w:t>代办审批</w:t>
            </w:r>
          </w:p>
        </w:tc>
        <w:tc>
          <w:tcPr>
            <w:tcW w:w="480" w:type="dxa"/>
          </w:tcPr>
          <w:p w14:paraId="143A41DF" w14:textId="77777777" w:rsidR="00CC594B" w:rsidRDefault="00CC594B" w:rsidP="001F292A">
            <w:r>
              <w:rPr>
                <w:rFonts w:hint="eastAsia"/>
              </w:rPr>
              <w:t>已办审批</w:t>
            </w:r>
          </w:p>
        </w:tc>
        <w:tc>
          <w:tcPr>
            <w:tcW w:w="480" w:type="dxa"/>
          </w:tcPr>
          <w:p w14:paraId="19FDB5F2" w14:textId="77777777" w:rsidR="00CC594B" w:rsidRDefault="00CC594B" w:rsidP="001F292A">
            <w:r>
              <w:rPr>
                <w:rFonts w:hint="eastAsia"/>
              </w:rPr>
              <w:t>发起审批</w:t>
            </w:r>
          </w:p>
        </w:tc>
      </w:tr>
      <w:tr w:rsidR="00CC594B" w14:paraId="2E1DB10E" w14:textId="77777777" w:rsidTr="001F292A">
        <w:tc>
          <w:tcPr>
            <w:tcW w:w="889" w:type="dxa"/>
          </w:tcPr>
          <w:p w14:paraId="04606F1D" w14:textId="77777777" w:rsidR="00CC594B" w:rsidRDefault="00CC594B" w:rsidP="001F292A">
            <w:r>
              <w:t>普通员工</w:t>
            </w:r>
          </w:p>
        </w:tc>
        <w:tc>
          <w:tcPr>
            <w:tcW w:w="480" w:type="dxa"/>
          </w:tcPr>
          <w:p w14:paraId="02935E0A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6A8B6971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0158FCA8" w14:textId="77777777" w:rsidR="00CC594B" w:rsidRDefault="00CC594B" w:rsidP="001F292A">
            <w:pPr>
              <w:rPr>
                <w:rFonts w:ascii="宋体" w:hAnsi="宋体" w:hint="eastAsia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4DE17306" w14:textId="77777777" w:rsidR="00CC594B" w:rsidRDefault="00CC594B" w:rsidP="001F292A">
            <w:pPr>
              <w:rPr>
                <w:rFonts w:ascii="宋体" w:hAnsi="宋体" w:hint="eastAsia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5D069DA6" w14:textId="77777777" w:rsidR="00CC594B" w:rsidRDefault="00CC594B" w:rsidP="001F292A">
            <w:pPr>
              <w:rPr>
                <w:rFonts w:ascii="宋体" w:hAnsi="宋体" w:hint="eastAsia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61DAC0E5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2026F7FF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1204AD35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58758D3D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30B845D6" w14:textId="77777777" w:rsidR="00CC594B" w:rsidRDefault="00CC594B" w:rsidP="001F292A"/>
        </w:tc>
        <w:tc>
          <w:tcPr>
            <w:tcW w:w="480" w:type="dxa"/>
          </w:tcPr>
          <w:p w14:paraId="285BF311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6A88A239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16C456C0" w14:textId="77777777" w:rsidR="00CC594B" w:rsidRDefault="00CC594B" w:rsidP="001F292A"/>
        </w:tc>
        <w:tc>
          <w:tcPr>
            <w:tcW w:w="480" w:type="dxa"/>
          </w:tcPr>
          <w:p w14:paraId="0540C8C3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21629F7B" w14:textId="77777777" w:rsidR="00CC594B" w:rsidRDefault="00CC594B" w:rsidP="001F292A"/>
        </w:tc>
        <w:tc>
          <w:tcPr>
            <w:tcW w:w="480" w:type="dxa"/>
          </w:tcPr>
          <w:p w14:paraId="5F8D05D4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40256F2E" w14:textId="77777777" w:rsidR="00CC594B" w:rsidRDefault="00CC594B" w:rsidP="001F292A"/>
        </w:tc>
        <w:tc>
          <w:tcPr>
            <w:tcW w:w="480" w:type="dxa"/>
          </w:tcPr>
          <w:p w14:paraId="77271764" w14:textId="77777777" w:rsidR="00CC594B" w:rsidRDefault="00CC594B" w:rsidP="001F292A"/>
        </w:tc>
        <w:tc>
          <w:tcPr>
            <w:tcW w:w="480" w:type="dxa"/>
          </w:tcPr>
          <w:p w14:paraId="31B955CF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</w:tr>
      <w:tr w:rsidR="00CC594B" w14:paraId="511F35BA" w14:textId="77777777" w:rsidTr="001F292A">
        <w:tc>
          <w:tcPr>
            <w:tcW w:w="889" w:type="dxa"/>
          </w:tcPr>
          <w:p w14:paraId="441E2B2B" w14:textId="77777777" w:rsidR="00CC594B" w:rsidRDefault="00CC594B" w:rsidP="001F292A">
            <w:r>
              <w:t>部门主管</w:t>
            </w:r>
            <w:r>
              <w:t>/HR</w:t>
            </w:r>
          </w:p>
        </w:tc>
        <w:tc>
          <w:tcPr>
            <w:tcW w:w="480" w:type="dxa"/>
          </w:tcPr>
          <w:p w14:paraId="546AFC98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2769233E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0779DB11" w14:textId="77777777" w:rsidR="00CC594B" w:rsidRDefault="00CC594B" w:rsidP="001F292A">
            <w:pPr>
              <w:rPr>
                <w:rFonts w:ascii="宋体" w:hAnsi="宋体" w:hint="eastAsia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68D5D0F9" w14:textId="77777777" w:rsidR="00CC594B" w:rsidRDefault="00CC594B" w:rsidP="001F292A">
            <w:pPr>
              <w:rPr>
                <w:rFonts w:ascii="宋体" w:hAnsi="宋体" w:hint="eastAsia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6DBECA54" w14:textId="77777777" w:rsidR="00CC594B" w:rsidRDefault="00CC594B" w:rsidP="001F292A">
            <w:pPr>
              <w:rPr>
                <w:rFonts w:ascii="宋体" w:hAnsi="宋体" w:hint="eastAsia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4B64EB9B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79AF7325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5AE14A7A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0FF303DD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78E7EB15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74326E80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4DC617AA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4386B5A4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21F32919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087C79BB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2A569FA6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58377D4B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63CE85DA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04F1F3B6" w14:textId="77777777" w:rsidR="00CC594B" w:rsidRDefault="00CC594B" w:rsidP="001F292A"/>
        </w:tc>
      </w:tr>
      <w:tr w:rsidR="00CC594B" w14:paraId="435BFA0A" w14:textId="77777777" w:rsidTr="001F292A">
        <w:tc>
          <w:tcPr>
            <w:tcW w:w="889" w:type="dxa"/>
          </w:tcPr>
          <w:p w14:paraId="355D0BA5" w14:textId="77777777" w:rsidR="00CC594B" w:rsidRDefault="00CC594B" w:rsidP="001F292A">
            <w:r>
              <w:t>系统管理员</w:t>
            </w:r>
          </w:p>
        </w:tc>
        <w:tc>
          <w:tcPr>
            <w:tcW w:w="480" w:type="dxa"/>
          </w:tcPr>
          <w:p w14:paraId="4D948212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554ED12B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4BBB3649" w14:textId="77777777" w:rsidR="00CC594B" w:rsidRDefault="00CC594B" w:rsidP="001F292A">
            <w:pPr>
              <w:rPr>
                <w:rFonts w:ascii="宋体" w:hAnsi="宋体" w:hint="eastAsia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681E7C4A" w14:textId="77777777" w:rsidR="00CC594B" w:rsidRDefault="00CC594B" w:rsidP="001F292A">
            <w:pPr>
              <w:rPr>
                <w:rFonts w:ascii="宋体" w:hAnsi="宋体" w:hint="eastAsia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749300B1" w14:textId="77777777" w:rsidR="00CC594B" w:rsidRDefault="00CC594B" w:rsidP="001F292A">
            <w:pPr>
              <w:rPr>
                <w:rFonts w:ascii="宋体" w:hAnsi="宋体" w:hint="eastAsia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468E7006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616C7B68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19C72DD5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0936112F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7A3DF284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358DA5DE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16210F7E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0D5C0016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1D7BFF05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38F3310B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64AD3EBF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654D17BA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59941B74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21EE05A9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</w:tr>
    </w:tbl>
    <w:p w14:paraId="47165A19" w14:textId="77777777" w:rsidR="00CC594B" w:rsidRDefault="00CC594B" w:rsidP="0012727C">
      <w:pPr>
        <w:pStyle w:val="a0"/>
        <w:spacing w:line="300" w:lineRule="auto"/>
        <w:ind w:firstLine="0"/>
        <w:rPr>
          <w:szCs w:val="21"/>
        </w:rPr>
      </w:pPr>
    </w:p>
    <w:tbl>
      <w:tblPr>
        <w:tblW w:w="5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9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91"/>
      </w:tblGrid>
      <w:tr w:rsidR="00CC594B" w14:paraId="4DEC61D3" w14:textId="77777777" w:rsidTr="001F292A">
        <w:tc>
          <w:tcPr>
            <w:tcW w:w="889" w:type="dxa"/>
            <w:vMerge w:val="restart"/>
          </w:tcPr>
          <w:p w14:paraId="1C86066A" w14:textId="77777777" w:rsidR="00CC594B" w:rsidRDefault="00CC594B" w:rsidP="001F292A">
            <w:r>
              <w:t>角色</w:t>
            </w:r>
          </w:p>
        </w:tc>
        <w:tc>
          <w:tcPr>
            <w:tcW w:w="1440" w:type="dxa"/>
            <w:gridSpan w:val="3"/>
          </w:tcPr>
          <w:p w14:paraId="5CB0DC7C" w14:textId="77777777" w:rsidR="00CC594B" w:rsidRDefault="00CC594B" w:rsidP="001F292A">
            <w:r>
              <w:rPr>
                <w:rFonts w:hint="eastAsia"/>
              </w:rPr>
              <w:t>通讯录</w:t>
            </w:r>
          </w:p>
        </w:tc>
        <w:tc>
          <w:tcPr>
            <w:tcW w:w="1440" w:type="dxa"/>
            <w:gridSpan w:val="3"/>
          </w:tcPr>
          <w:p w14:paraId="080761EF" w14:textId="77777777" w:rsidR="00CC594B" w:rsidRDefault="00CC594B" w:rsidP="001F292A">
            <w:r>
              <w:rPr>
                <w:rFonts w:hint="eastAsia"/>
              </w:rPr>
              <w:t>消息</w:t>
            </w:r>
          </w:p>
        </w:tc>
        <w:tc>
          <w:tcPr>
            <w:tcW w:w="1931" w:type="dxa"/>
            <w:gridSpan w:val="4"/>
          </w:tcPr>
          <w:p w14:paraId="1E44BBFC" w14:textId="77777777" w:rsidR="00CC594B" w:rsidRDefault="00CC594B" w:rsidP="001F292A">
            <w:r>
              <w:rPr>
                <w:rFonts w:hint="eastAsia"/>
              </w:rPr>
              <w:t>账号</w:t>
            </w:r>
            <w:r>
              <w:t>管理</w:t>
            </w:r>
          </w:p>
        </w:tc>
      </w:tr>
      <w:tr w:rsidR="00CC594B" w14:paraId="6D71C163" w14:textId="77777777" w:rsidTr="001F292A">
        <w:tc>
          <w:tcPr>
            <w:tcW w:w="889" w:type="dxa"/>
            <w:vMerge/>
          </w:tcPr>
          <w:p w14:paraId="0071CD19" w14:textId="77777777" w:rsidR="00CC594B" w:rsidRDefault="00CC594B" w:rsidP="001F292A"/>
        </w:tc>
        <w:tc>
          <w:tcPr>
            <w:tcW w:w="480" w:type="dxa"/>
          </w:tcPr>
          <w:p w14:paraId="28D5EBB6" w14:textId="77777777" w:rsidR="00CC594B" w:rsidRDefault="00CC594B" w:rsidP="001F292A">
            <w:r>
              <w:rPr>
                <w:rFonts w:hint="eastAsia"/>
              </w:rPr>
              <w:t>查找同事</w:t>
            </w:r>
          </w:p>
        </w:tc>
        <w:tc>
          <w:tcPr>
            <w:tcW w:w="480" w:type="dxa"/>
          </w:tcPr>
          <w:p w14:paraId="31C05E5D" w14:textId="77777777" w:rsidR="00CC594B" w:rsidRDefault="00CC594B" w:rsidP="001F292A">
            <w:r>
              <w:rPr>
                <w:rFonts w:hint="eastAsia"/>
              </w:rPr>
              <w:t>发起聊天</w:t>
            </w:r>
          </w:p>
        </w:tc>
        <w:tc>
          <w:tcPr>
            <w:tcW w:w="480" w:type="dxa"/>
          </w:tcPr>
          <w:p w14:paraId="3BF0F26F" w14:textId="77777777" w:rsidR="00CC594B" w:rsidRDefault="00CC594B" w:rsidP="001F292A">
            <w:r>
              <w:rPr>
                <w:rFonts w:hint="eastAsia"/>
              </w:rPr>
              <w:t>同事列表</w:t>
            </w:r>
          </w:p>
        </w:tc>
        <w:tc>
          <w:tcPr>
            <w:tcW w:w="480" w:type="dxa"/>
          </w:tcPr>
          <w:p w14:paraId="259169F3" w14:textId="77777777" w:rsidR="00CC594B" w:rsidRDefault="00CC594B" w:rsidP="001F292A">
            <w:r>
              <w:rPr>
                <w:rFonts w:hint="eastAsia"/>
              </w:rPr>
              <w:t>聊天消息</w:t>
            </w:r>
          </w:p>
        </w:tc>
        <w:tc>
          <w:tcPr>
            <w:tcW w:w="480" w:type="dxa"/>
          </w:tcPr>
          <w:p w14:paraId="569A545C" w14:textId="77777777" w:rsidR="00CC594B" w:rsidRDefault="00CC594B" w:rsidP="001F292A">
            <w:r>
              <w:rPr>
                <w:rFonts w:hint="eastAsia"/>
              </w:rPr>
              <w:t>审批提示</w:t>
            </w:r>
          </w:p>
        </w:tc>
        <w:tc>
          <w:tcPr>
            <w:tcW w:w="480" w:type="dxa"/>
          </w:tcPr>
          <w:p w14:paraId="79A33964" w14:textId="77777777" w:rsidR="00CC594B" w:rsidRDefault="00CC594B" w:rsidP="001F292A">
            <w:r>
              <w:rPr>
                <w:rFonts w:hint="eastAsia"/>
              </w:rPr>
              <w:t>考勤提示</w:t>
            </w:r>
          </w:p>
        </w:tc>
        <w:tc>
          <w:tcPr>
            <w:tcW w:w="480" w:type="dxa"/>
          </w:tcPr>
          <w:p w14:paraId="05DDA7B8" w14:textId="77777777" w:rsidR="00CC594B" w:rsidRDefault="00CC594B" w:rsidP="001F292A">
            <w:r>
              <w:t>查看个人档案</w:t>
            </w:r>
          </w:p>
        </w:tc>
        <w:tc>
          <w:tcPr>
            <w:tcW w:w="480" w:type="dxa"/>
          </w:tcPr>
          <w:p w14:paraId="2377F106" w14:textId="77777777" w:rsidR="00CC594B" w:rsidRDefault="00CC594B" w:rsidP="001F292A">
            <w:r>
              <w:t>维护下属档案</w:t>
            </w:r>
          </w:p>
        </w:tc>
        <w:tc>
          <w:tcPr>
            <w:tcW w:w="480" w:type="dxa"/>
          </w:tcPr>
          <w:p w14:paraId="4B6628FA" w14:textId="77777777" w:rsidR="00CC594B" w:rsidRDefault="00CC594B" w:rsidP="001F292A">
            <w:r>
              <w:t>全局花名册</w:t>
            </w:r>
          </w:p>
        </w:tc>
        <w:tc>
          <w:tcPr>
            <w:tcW w:w="491" w:type="dxa"/>
          </w:tcPr>
          <w:p w14:paraId="293EE8B2" w14:textId="77777777" w:rsidR="00CC594B" w:rsidRDefault="00CC594B" w:rsidP="001F292A">
            <w:r>
              <w:rPr>
                <w:rFonts w:hint="eastAsia"/>
              </w:rPr>
              <w:t>修改个人信息</w:t>
            </w:r>
          </w:p>
        </w:tc>
      </w:tr>
      <w:tr w:rsidR="00CC594B" w14:paraId="0F2EB52C" w14:textId="77777777" w:rsidTr="001F292A">
        <w:tc>
          <w:tcPr>
            <w:tcW w:w="889" w:type="dxa"/>
          </w:tcPr>
          <w:p w14:paraId="4014F32B" w14:textId="77777777" w:rsidR="00CC594B" w:rsidRDefault="00CC594B" w:rsidP="001F292A">
            <w:r>
              <w:t>普通员工</w:t>
            </w:r>
          </w:p>
        </w:tc>
        <w:tc>
          <w:tcPr>
            <w:tcW w:w="480" w:type="dxa"/>
          </w:tcPr>
          <w:p w14:paraId="7EC18A5D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61E61881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5346FD7B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657731BF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28BC52F7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5BC79AC1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1388D3D4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03332D35" w14:textId="77777777" w:rsidR="00CC594B" w:rsidRDefault="00CC594B" w:rsidP="001F292A"/>
        </w:tc>
        <w:tc>
          <w:tcPr>
            <w:tcW w:w="480" w:type="dxa"/>
          </w:tcPr>
          <w:p w14:paraId="5D59FEC7" w14:textId="77777777" w:rsidR="00CC594B" w:rsidRDefault="00CC594B" w:rsidP="001F292A"/>
        </w:tc>
        <w:tc>
          <w:tcPr>
            <w:tcW w:w="491" w:type="dxa"/>
          </w:tcPr>
          <w:p w14:paraId="608FFECC" w14:textId="77777777" w:rsidR="00CC594B" w:rsidRDefault="00CC594B" w:rsidP="001F292A"/>
        </w:tc>
      </w:tr>
      <w:tr w:rsidR="00CC594B" w14:paraId="25B87214" w14:textId="77777777" w:rsidTr="001F292A">
        <w:tc>
          <w:tcPr>
            <w:tcW w:w="889" w:type="dxa"/>
          </w:tcPr>
          <w:p w14:paraId="0DE92364" w14:textId="77777777" w:rsidR="00CC594B" w:rsidRDefault="00CC594B" w:rsidP="001F292A">
            <w:r>
              <w:t>部门主管</w:t>
            </w:r>
            <w:r>
              <w:t>/HR</w:t>
            </w:r>
          </w:p>
        </w:tc>
        <w:tc>
          <w:tcPr>
            <w:tcW w:w="480" w:type="dxa"/>
          </w:tcPr>
          <w:p w14:paraId="43FF74F7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3A370611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6BF087F3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059C63F3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5BB31FB1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01D3AEE8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30E9B972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117C28FB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633CD224" w14:textId="77777777" w:rsidR="00CC594B" w:rsidRDefault="00CC594B" w:rsidP="001F292A"/>
        </w:tc>
        <w:tc>
          <w:tcPr>
            <w:tcW w:w="491" w:type="dxa"/>
          </w:tcPr>
          <w:p w14:paraId="2F568852" w14:textId="77777777" w:rsidR="00CC594B" w:rsidRDefault="00CC594B" w:rsidP="001F292A"/>
        </w:tc>
      </w:tr>
      <w:tr w:rsidR="00CC594B" w14:paraId="0A88543F" w14:textId="77777777" w:rsidTr="001F292A">
        <w:tc>
          <w:tcPr>
            <w:tcW w:w="889" w:type="dxa"/>
          </w:tcPr>
          <w:p w14:paraId="2FFD3D43" w14:textId="77777777" w:rsidR="00CC594B" w:rsidRDefault="00CC594B" w:rsidP="001F292A">
            <w:r>
              <w:t>系统管理员</w:t>
            </w:r>
          </w:p>
        </w:tc>
        <w:tc>
          <w:tcPr>
            <w:tcW w:w="480" w:type="dxa"/>
          </w:tcPr>
          <w:p w14:paraId="2123FE92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7CE9E899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348D3350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27F6561C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3052460A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5F55CD9D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79BDF405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07476AEA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80" w:type="dxa"/>
          </w:tcPr>
          <w:p w14:paraId="59DD59AA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  <w:tc>
          <w:tcPr>
            <w:tcW w:w="491" w:type="dxa"/>
          </w:tcPr>
          <w:p w14:paraId="1BC5B39D" w14:textId="77777777" w:rsidR="00CC594B" w:rsidRDefault="00CC594B" w:rsidP="001F292A">
            <w:r>
              <w:rPr>
                <w:rFonts w:ascii="宋体" w:hAnsi="宋体" w:hint="eastAsia"/>
                <w:b/>
                <w:sz w:val="18"/>
                <w:szCs w:val="18"/>
              </w:rPr>
              <w:t>√</w:t>
            </w:r>
          </w:p>
        </w:tc>
      </w:tr>
    </w:tbl>
    <w:p w14:paraId="16969EA3" w14:textId="77777777" w:rsidR="00CC594B" w:rsidRDefault="00CC594B" w:rsidP="0012727C">
      <w:pPr>
        <w:pStyle w:val="a0"/>
        <w:spacing w:line="300" w:lineRule="auto"/>
        <w:ind w:firstLine="0"/>
        <w:rPr>
          <w:szCs w:val="21"/>
        </w:rPr>
      </w:pPr>
    </w:p>
    <w:p w14:paraId="4DB8EA0A" w14:textId="77777777" w:rsidR="00CC594B" w:rsidRDefault="00CC594B" w:rsidP="0012727C">
      <w:pPr>
        <w:pStyle w:val="a0"/>
        <w:spacing w:line="300" w:lineRule="auto"/>
        <w:ind w:firstLine="0"/>
        <w:rPr>
          <w:szCs w:val="21"/>
        </w:rPr>
      </w:pPr>
    </w:p>
    <w:p w14:paraId="25A8ABC8" w14:textId="41C53F33" w:rsidR="006A189F" w:rsidRPr="00807282" w:rsidRDefault="00D334BB" w:rsidP="0012727C">
      <w:pPr>
        <w:pStyle w:val="a0"/>
        <w:spacing w:line="300" w:lineRule="auto"/>
        <w:ind w:firstLine="0"/>
        <w:rPr>
          <w:szCs w:val="21"/>
        </w:rPr>
      </w:pPr>
      <w:r>
        <w:rPr>
          <w:rFonts w:hint="eastAsia"/>
          <w:szCs w:val="21"/>
        </w:rPr>
        <w:t xml:space="preserve">                                                                                        </w:t>
      </w:r>
    </w:p>
    <w:p w14:paraId="52D2E1FC" w14:textId="77777777" w:rsidR="00584858" w:rsidRPr="004435FD" w:rsidRDefault="00EB320C" w:rsidP="00824024">
      <w:pPr>
        <w:pStyle w:val="2"/>
        <w:numPr>
          <w:ilvl w:val="1"/>
          <w:numId w:val="5"/>
        </w:numPr>
        <w:rPr>
          <w:rFonts w:ascii="Times New Roman" w:hAnsi="Times New Roman"/>
          <w:szCs w:val="24"/>
        </w:rPr>
      </w:pPr>
      <w:bookmarkStart w:id="20" w:name="_Toc278188072"/>
      <w:r w:rsidRPr="004435FD">
        <w:rPr>
          <w:rFonts w:ascii="Times New Roman" w:hAnsi="Courier New" w:hint="eastAsia"/>
          <w:szCs w:val="24"/>
        </w:rPr>
        <w:lastRenderedPageBreak/>
        <w:t>软件结构</w:t>
      </w:r>
      <w:bookmarkEnd w:id="20"/>
    </w:p>
    <w:p w14:paraId="7F346193" w14:textId="49826D2D" w:rsidR="005F6483" w:rsidRPr="00807282" w:rsidRDefault="00E35CDC" w:rsidP="00537B09">
      <w:pPr>
        <w:spacing w:line="300" w:lineRule="auto"/>
        <w:ind w:firstLineChars="300" w:firstLine="630"/>
        <w:rPr>
          <w:szCs w:val="21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INCLUDEPICTURE "C:\\Users\\32874\\Documents\\Tencent Files\\3287424602\\nt_qq\\nt_data\\Pic\\2026-07\\Ori\\7f850fd7f53357374e6f6db5933651e8.png" \* MERGEFORMATINET </w:instrText>
      </w:r>
      <w:r>
        <w:rPr>
          <w:rFonts w:hint="eastAsia"/>
        </w:rPr>
        <w:fldChar w:fldCharType="separate"/>
      </w:r>
      <w:r w:rsidR="00000000">
        <w:fldChar w:fldCharType="begin"/>
      </w:r>
      <w:r w:rsidR="00000000">
        <w:instrText xml:space="preserve"> INCLUDEPICTURE  "C:\\Users\\32874\\Documents\\Tencent Files\\3287424602\\nt_qq\\nt_data\\Pic\\2026-07\\Ori\\7f850fd7f53357374e6f6db5933651e8.png" \* MERGEFORMATINET </w:instrText>
      </w:r>
      <w:r w:rsidR="00000000">
        <w:fldChar w:fldCharType="separate"/>
      </w:r>
      <w:r w:rsidR="000A4D6E">
        <w:pict w14:anchorId="08B61D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25.25pt;height:313.5pt">
            <v:imagedata r:id="rId14" r:href="rId15"/>
          </v:shape>
        </w:pict>
      </w:r>
      <w:r w:rsidR="00000000">
        <w:fldChar w:fldCharType="end"/>
      </w:r>
      <w:r>
        <w:rPr>
          <w:rFonts w:hint="eastAsia"/>
        </w:rPr>
        <w:fldChar w:fldCharType="end"/>
      </w:r>
      <w:r w:rsidR="00F45F87" w:rsidRPr="00807282">
        <w:rPr>
          <w:rFonts w:hint="eastAsia"/>
          <w:szCs w:val="21"/>
        </w:rPr>
        <w:t xml:space="preserve">                                                                      </w:t>
      </w:r>
    </w:p>
    <w:p w14:paraId="17904D39" w14:textId="77777777" w:rsidR="000D247B" w:rsidRPr="00807282" w:rsidRDefault="000D247B" w:rsidP="00824024">
      <w:pPr>
        <w:pStyle w:val="a0"/>
        <w:spacing w:line="300" w:lineRule="auto"/>
        <w:ind w:firstLine="0"/>
        <w:rPr>
          <w:szCs w:val="21"/>
        </w:rPr>
        <w:sectPr w:rsidR="000D247B" w:rsidRPr="00807282">
          <w:pgSz w:w="11906" w:h="16838"/>
          <w:pgMar w:top="1440" w:right="1474" w:bottom="1440" w:left="1588" w:header="720" w:footer="720" w:gutter="0"/>
          <w:cols w:space="425"/>
          <w:docGrid w:type="lines" w:linePitch="312"/>
        </w:sectPr>
      </w:pPr>
      <w:r w:rsidRPr="00807282">
        <w:rPr>
          <w:szCs w:val="21"/>
        </w:rPr>
        <w:object w:dxaOrig="15" w:dyaOrig="15" w14:anchorId="2E4818A0">
          <v:shape id="_x0000_i1026" type="#_x0000_t75" style="width:.75pt;height:.75pt" o:ole="">
            <v:imagedata r:id="rId16" o:title=""/>
          </v:shape>
          <o:OLEObject Type="Embed" ProgID="Photoshop.Image.10" ShapeID="_x0000_i1026" DrawAspect="Content" ObjectID="_1846072428" r:id="rId17">
            <o:FieldCodes>\s</o:FieldCodes>
          </o:OLEObject>
        </w:object>
      </w:r>
      <w:r w:rsidRPr="00807282">
        <w:rPr>
          <w:szCs w:val="21"/>
        </w:rPr>
        <w:object w:dxaOrig="15" w:dyaOrig="15" w14:anchorId="1EE58B97">
          <v:shape id="_x0000_i1027" type="#_x0000_t75" style="width:.75pt;height:.75pt" o:ole="">
            <v:imagedata r:id="rId16" o:title=""/>
          </v:shape>
          <o:OLEObject Type="Embed" ProgID="Photoshop.Image.10" ShapeID="_x0000_i1027" DrawAspect="Content" ObjectID="_1846072429" r:id="rId18">
            <o:FieldCodes>\s</o:FieldCodes>
          </o:OLEObject>
        </w:object>
      </w:r>
    </w:p>
    <w:p w14:paraId="15EF5143" w14:textId="77777777" w:rsidR="003D7D02" w:rsidRPr="00807282" w:rsidRDefault="003D7D02" w:rsidP="00824024">
      <w:pPr>
        <w:pStyle w:val="1"/>
        <w:numPr>
          <w:ilvl w:val="0"/>
          <w:numId w:val="1"/>
        </w:numPr>
        <w:rPr>
          <w:sz w:val="21"/>
          <w:szCs w:val="21"/>
        </w:rPr>
      </w:pPr>
      <w:bookmarkStart w:id="21" w:name="_Toc278188073"/>
      <w:r w:rsidRPr="004435FD">
        <w:rPr>
          <w:rFonts w:hAnsi="Courier New" w:hint="eastAsia"/>
          <w:szCs w:val="21"/>
        </w:rPr>
        <w:lastRenderedPageBreak/>
        <w:t>程序描述</w:t>
      </w:r>
      <w:bookmarkEnd w:id="21"/>
    </w:p>
    <w:p w14:paraId="190D2ABE" w14:textId="77777777" w:rsidR="00F54277" w:rsidRPr="00807282" w:rsidRDefault="00F54277" w:rsidP="00824024">
      <w:pPr>
        <w:pStyle w:val="ae"/>
        <w:keepNext/>
        <w:keepLines/>
        <w:numPr>
          <w:ilvl w:val="0"/>
          <w:numId w:val="5"/>
        </w:numPr>
        <w:spacing w:before="240" w:after="120" w:line="300" w:lineRule="auto"/>
        <w:ind w:firstLineChars="0"/>
        <w:outlineLvl w:val="1"/>
        <w:rPr>
          <w:b/>
          <w:vanish/>
          <w:szCs w:val="21"/>
        </w:rPr>
      </w:pPr>
    </w:p>
    <w:p w14:paraId="292D85BB" w14:textId="5EC537CD" w:rsidR="005524CF" w:rsidRPr="004435FD" w:rsidRDefault="009C1CA1" w:rsidP="00824024">
      <w:pPr>
        <w:pStyle w:val="2"/>
        <w:numPr>
          <w:ilvl w:val="1"/>
          <w:numId w:val="5"/>
        </w:numPr>
        <w:rPr>
          <w:rFonts w:ascii="Times New Roman" w:hAnsi="Times New Roman"/>
          <w:szCs w:val="24"/>
        </w:rPr>
      </w:pPr>
      <w:bookmarkStart w:id="22" w:name="_Toc278188074"/>
      <w:r>
        <w:rPr>
          <w:rFonts w:ascii="Times New Roman" w:hAnsi="Courier New" w:hint="eastAsia"/>
          <w:szCs w:val="24"/>
        </w:rPr>
        <w:t>XX</w:t>
      </w:r>
      <w:r w:rsidR="00F54277" w:rsidRPr="004435FD">
        <w:rPr>
          <w:rFonts w:ascii="Times New Roman" w:hAnsi="Courier New" w:hint="eastAsia"/>
          <w:szCs w:val="24"/>
        </w:rPr>
        <w:t>管理</w:t>
      </w:r>
      <w:bookmarkEnd w:id="22"/>
    </w:p>
    <w:p w14:paraId="52700E14" w14:textId="77777777" w:rsidR="00E564E2" w:rsidRPr="00807282" w:rsidRDefault="00E564E2" w:rsidP="00A626AF">
      <w:pPr>
        <w:pStyle w:val="3"/>
        <w:numPr>
          <w:ilvl w:val="2"/>
          <w:numId w:val="4"/>
        </w:numPr>
        <w:ind w:left="738"/>
        <w:rPr>
          <w:szCs w:val="21"/>
        </w:rPr>
      </w:pPr>
      <w:bookmarkStart w:id="23" w:name="_Toc108349192"/>
      <w:bookmarkStart w:id="24" w:name="_Toc278188075"/>
      <w:r w:rsidRPr="00807282">
        <w:rPr>
          <w:rFonts w:hAnsi="Courier New" w:hint="eastAsia"/>
          <w:szCs w:val="21"/>
        </w:rPr>
        <w:t>功</w:t>
      </w:r>
      <w:r w:rsidRPr="00807282">
        <w:rPr>
          <w:szCs w:val="21"/>
        </w:rPr>
        <w:t xml:space="preserve">  </w:t>
      </w:r>
      <w:r w:rsidRPr="00807282">
        <w:rPr>
          <w:rFonts w:hAnsi="Courier New" w:hint="eastAsia"/>
          <w:szCs w:val="21"/>
        </w:rPr>
        <w:t>能</w:t>
      </w:r>
      <w:bookmarkEnd w:id="23"/>
      <w:bookmarkEnd w:id="24"/>
    </w:p>
    <w:p w14:paraId="2FD9097B" w14:textId="77777777" w:rsidR="00E564E2" w:rsidRPr="00807282" w:rsidRDefault="00D95735" w:rsidP="00824024">
      <w:pPr>
        <w:pStyle w:val="a0"/>
        <w:spacing w:line="300" w:lineRule="auto"/>
        <w:rPr>
          <w:szCs w:val="21"/>
        </w:rPr>
      </w:pPr>
      <w:r w:rsidRPr="00807282">
        <w:rPr>
          <w:rFonts w:hAnsi="Courier New" w:hint="eastAsia"/>
          <w:szCs w:val="21"/>
        </w:rPr>
        <w:t>角色</w:t>
      </w:r>
      <w:r w:rsidR="00E564E2" w:rsidRPr="00807282">
        <w:rPr>
          <w:rFonts w:hAnsi="Courier New" w:hint="eastAsia"/>
          <w:szCs w:val="21"/>
        </w:rPr>
        <w:t>管理与维护，包括新增、修改、删除等。</w:t>
      </w:r>
    </w:p>
    <w:p w14:paraId="344D82F5" w14:textId="77777777" w:rsidR="00E564E2" w:rsidRPr="00807282" w:rsidRDefault="00E564E2" w:rsidP="00A626AF">
      <w:pPr>
        <w:pStyle w:val="3"/>
        <w:numPr>
          <w:ilvl w:val="2"/>
          <w:numId w:val="4"/>
        </w:numPr>
        <w:ind w:left="738"/>
        <w:rPr>
          <w:szCs w:val="21"/>
        </w:rPr>
      </w:pPr>
      <w:bookmarkStart w:id="25" w:name="_Toc108349193"/>
      <w:bookmarkStart w:id="26" w:name="_Toc278188076"/>
      <w:r w:rsidRPr="00807282">
        <w:rPr>
          <w:rFonts w:hAnsi="Courier New" w:hint="eastAsia"/>
          <w:szCs w:val="21"/>
        </w:rPr>
        <w:t>关系图</w:t>
      </w:r>
      <w:bookmarkEnd w:id="25"/>
      <w:bookmarkEnd w:id="26"/>
    </w:p>
    <w:p w14:paraId="1CA5D197" w14:textId="75AC5974" w:rsidR="000E06C4" w:rsidRPr="00807282" w:rsidRDefault="006B4130" w:rsidP="00824024">
      <w:pPr>
        <w:pStyle w:val="a0"/>
        <w:spacing w:line="300" w:lineRule="auto"/>
        <w:rPr>
          <w:szCs w:val="21"/>
        </w:rPr>
      </w:pPr>
      <w:r w:rsidRPr="00807282">
        <w:rPr>
          <w:noProof/>
          <w:szCs w:val="21"/>
        </w:rPr>
        <mc:AlternateContent>
          <mc:Choice Requires="wpc">
            <w:drawing>
              <wp:inline distT="0" distB="0" distL="0" distR="0" wp14:anchorId="6728F50C" wp14:editId="1FAE1D72">
                <wp:extent cx="5846445" cy="2278380"/>
                <wp:effectExtent l="3810" t="0" r="0" b="0"/>
                <wp:docPr id="4653" name="画布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33462136" name="Rectangle 4655"/>
                        <wps:cNvSpPr>
                          <a:spLocks noChangeArrowheads="1"/>
                        </wps:cNvSpPr>
                        <wps:spPr bwMode="auto">
                          <a:xfrm>
                            <a:off x="133350" y="0"/>
                            <a:ext cx="140017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689307" w14:textId="77777777" w:rsidR="000C0ACC" w:rsidRDefault="000C0ACC" w:rsidP="00B81810">
                              <w:r>
                                <w:rPr>
                                  <w:rFonts w:hint="eastAsia"/>
                                </w:rPr>
                                <w:t>角色列表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832552556" name="Group 4656"/>
                        <wpg:cNvGrpSpPr>
                          <a:grpSpLocks/>
                        </wpg:cNvGrpSpPr>
                        <wpg:grpSpPr bwMode="auto">
                          <a:xfrm>
                            <a:off x="1891665" y="990600"/>
                            <a:ext cx="1200150" cy="711200"/>
                            <a:chOff x="2218" y="5913"/>
                            <a:chExt cx="1890" cy="652"/>
                          </a:xfrm>
                        </wpg:grpSpPr>
                        <wps:wsp>
                          <wps:cNvPr id="190206968" name="Rectangle 4657"/>
                          <wps:cNvSpPr>
                            <a:spLocks noChangeArrowheads="1"/>
                          </wps:cNvSpPr>
                          <wps:spPr bwMode="auto">
                            <a:xfrm>
                              <a:off x="2428" y="5913"/>
                              <a:ext cx="1365" cy="312"/>
                            </a:xfrm>
                            <a:prstGeom prst="rect">
                              <a:avLst/>
                            </a:prstGeom>
                            <a:solidFill>
                              <a:srgbClr val="CCFFCC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8993215" name="Rectangle 4658"/>
                          <wps:cNvSpPr>
                            <a:spLocks noChangeArrowheads="1"/>
                          </wps:cNvSpPr>
                          <wps:spPr bwMode="auto">
                            <a:xfrm>
                              <a:off x="2218" y="6225"/>
                              <a:ext cx="1890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95076A" w14:textId="77777777" w:rsidR="000C0ACC" w:rsidRDefault="000C0ACC" w:rsidP="00B81810">
                                <w:proofErr w:type="spellStart"/>
                                <w:proofErr w:type="gramStart"/>
                                <w:r>
                                  <w:rPr>
                                    <w:rFonts w:hint="eastAsia"/>
                                  </w:rPr>
                                  <w:t>roleManage!roleList</w:t>
                                </w:r>
                                <w:proofErr w:type="spellEnd"/>
                                <w:proofErr w:type="gramEnd"/>
                              </w:p>
                              <w:p w14:paraId="184A3691" w14:textId="77777777" w:rsidR="000C0ACC" w:rsidRPr="00CB45F8" w:rsidRDefault="000C0ACC" w:rsidP="00B81810"/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  <wpg:wgp>
                        <wpg:cNvPr id="648411747" name="Group 4659"/>
                        <wpg:cNvGrpSpPr>
                          <a:grpSpLocks/>
                        </wpg:cNvGrpSpPr>
                        <wpg:grpSpPr bwMode="auto">
                          <a:xfrm>
                            <a:off x="3646170" y="990600"/>
                            <a:ext cx="1333500" cy="395605"/>
                            <a:chOff x="4843" y="5757"/>
                            <a:chExt cx="2415" cy="623"/>
                          </a:xfrm>
                        </wpg:grpSpPr>
                        <wpg:grpSp>
                          <wpg:cNvPr id="1293829108" name="Group 4660"/>
                          <wpg:cNvGrpSpPr>
                            <a:grpSpLocks/>
                          </wpg:cNvGrpSpPr>
                          <wpg:grpSpPr bwMode="auto">
                            <a:xfrm>
                              <a:off x="4843" y="5757"/>
                              <a:ext cx="420" cy="623"/>
                              <a:chOff x="5152" y="4180"/>
                              <a:chExt cx="340" cy="510"/>
                            </a:xfrm>
                          </wpg:grpSpPr>
                          <wps:wsp>
                            <wps:cNvPr id="5147936" name="Rectangle 46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2" y="4180"/>
                                <a:ext cx="255" cy="3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10293912" name="Rectangle 46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7" y="4307"/>
                                <a:ext cx="255" cy="3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487900902" name="Rectangle 4663"/>
                          <wps:cNvSpPr>
                            <a:spLocks noChangeArrowheads="1"/>
                          </wps:cNvSpPr>
                          <wps:spPr bwMode="auto">
                            <a:xfrm>
                              <a:off x="5263" y="5913"/>
                              <a:ext cx="1995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9D9F3F" w14:textId="77777777" w:rsidR="000C0ACC" w:rsidRDefault="000C0ACC" w:rsidP="00B81810">
                                <w:r>
                                  <w:rPr>
                                    <w:rFonts w:hint="eastAsia"/>
                                  </w:rPr>
                                  <w:t>roleList</w:t>
                                </w:r>
                                <w:r w:rsidRPr="00427C6E">
                                  <w:t>.</w:t>
                                </w:r>
                                <w:r>
                                  <w:t>js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  <wps:wsp>
                        <wps:cNvPr id="1988115042" name="Line 4669"/>
                        <wps:cNvCnPr>
                          <a:cxnSpLocks noChangeShapeType="1"/>
                        </wps:cNvCnPr>
                        <wps:spPr bwMode="auto">
                          <a:xfrm>
                            <a:off x="2912745" y="1188720"/>
                            <a:ext cx="73342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1394262419" name="Group 6156"/>
                        <wpg:cNvGrpSpPr>
                          <a:grpSpLocks/>
                        </wpg:cNvGrpSpPr>
                        <wpg:grpSpPr bwMode="auto">
                          <a:xfrm>
                            <a:off x="645795" y="990600"/>
                            <a:ext cx="1333500" cy="395605"/>
                            <a:chOff x="4843" y="5757"/>
                            <a:chExt cx="2415" cy="623"/>
                          </a:xfrm>
                        </wpg:grpSpPr>
                        <wpg:grpSp>
                          <wpg:cNvPr id="1082387167" name="Group 6157"/>
                          <wpg:cNvGrpSpPr>
                            <a:grpSpLocks/>
                          </wpg:cNvGrpSpPr>
                          <wpg:grpSpPr bwMode="auto">
                            <a:xfrm>
                              <a:off x="4843" y="5757"/>
                              <a:ext cx="420" cy="623"/>
                              <a:chOff x="5152" y="4180"/>
                              <a:chExt cx="340" cy="510"/>
                            </a:xfrm>
                          </wpg:grpSpPr>
                          <wps:wsp>
                            <wps:cNvPr id="563752270" name="Rectangle 61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2" y="4180"/>
                                <a:ext cx="255" cy="3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05315933" name="Rectangle 61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7" y="4307"/>
                                <a:ext cx="255" cy="3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024713057" name="Rectangle 6160"/>
                          <wps:cNvSpPr>
                            <a:spLocks noChangeArrowheads="1"/>
                          </wps:cNvSpPr>
                          <wps:spPr bwMode="auto">
                            <a:xfrm>
                              <a:off x="5263" y="5913"/>
                              <a:ext cx="1995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93CA92" w14:textId="77777777" w:rsidR="000C0ACC" w:rsidRDefault="000C0ACC" w:rsidP="00B81810">
                                <w:r>
                                  <w:rPr>
                                    <w:rFonts w:hint="eastAsia"/>
                                  </w:rPr>
                                  <w:t>roleList</w:t>
                                </w:r>
                                <w:r w:rsidRPr="00427C6E">
                                  <w:t>.</w:t>
                                </w:r>
                                <w:r>
                                  <w:rPr>
                                    <w:rFonts w:hint="eastAsia"/>
                                  </w:rPr>
                                  <w:t>js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  <wps:wsp>
                        <wps:cNvPr id="796587471" name="Line 6161"/>
                        <wps:cNvCnPr>
                          <a:cxnSpLocks noChangeShapeType="1"/>
                        </wps:cNvCnPr>
                        <wps:spPr bwMode="auto">
                          <a:xfrm>
                            <a:off x="1579245" y="1188720"/>
                            <a:ext cx="40005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1513299793" name="Group 7906"/>
                        <wpg:cNvGrpSpPr>
                          <a:grpSpLocks/>
                        </wpg:cNvGrpSpPr>
                        <wpg:grpSpPr bwMode="auto">
                          <a:xfrm>
                            <a:off x="579120" y="297180"/>
                            <a:ext cx="1333500" cy="395605"/>
                            <a:chOff x="4843" y="5757"/>
                            <a:chExt cx="2415" cy="623"/>
                          </a:xfrm>
                        </wpg:grpSpPr>
                        <wpg:grpSp>
                          <wpg:cNvPr id="2104202338" name="Group 7907"/>
                          <wpg:cNvGrpSpPr>
                            <a:grpSpLocks/>
                          </wpg:cNvGrpSpPr>
                          <wpg:grpSpPr bwMode="auto">
                            <a:xfrm>
                              <a:off x="4843" y="5757"/>
                              <a:ext cx="420" cy="623"/>
                              <a:chOff x="5152" y="4180"/>
                              <a:chExt cx="340" cy="510"/>
                            </a:xfrm>
                          </wpg:grpSpPr>
                          <wps:wsp>
                            <wps:cNvPr id="1472429912" name="Rectangle 79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2" y="4180"/>
                                <a:ext cx="255" cy="3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19202560" name="Rectangle 79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7" y="4307"/>
                                <a:ext cx="255" cy="3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54405335" name="Rectangle 7910"/>
                          <wps:cNvSpPr>
                            <a:spLocks noChangeArrowheads="1"/>
                          </wps:cNvSpPr>
                          <wps:spPr bwMode="auto">
                            <a:xfrm>
                              <a:off x="5263" y="5913"/>
                              <a:ext cx="1995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6D7D9E" w14:textId="77777777" w:rsidR="000C0ACC" w:rsidRDefault="000C0ACC" w:rsidP="00B81810">
                                <w:proofErr w:type="spellStart"/>
                                <w:r>
                                  <w:rPr>
                                    <w:rFonts w:hint="eastAsia"/>
                                  </w:rPr>
                                  <w:t>roleList</w:t>
                                </w:r>
                                <w:r w:rsidRPr="00427C6E">
                                  <w:t>.</w:t>
                                </w:r>
                                <w:r>
                                  <w:rPr>
                                    <w:rFonts w:hint="eastAsia"/>
                                  </w:rPr>
                                  <w:t>jsp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  <wps:wsp>
                        <wps:cNvPr id="667784499" name="Line 7911"/>
                        <wps:cNvCnPr>
                          <a:cxnSpLocks noChangeShapeType="1"/>
                        </wps:cNvCnPr>
                        <wps:spPr bwMode="auto">
                          <a:xfrm>
                            <a:off x="712470" y="693420"/>
                            <a:ext cx="635" cy="297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728F50C" id="画布 4" o:spid="_x0000_s1026" editas="canvas" style="width:460.35pt;height:179.4pt;mso-position-horizontal-relative:char;mso-position-vertical-relative:line" coordsize="58464,22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">
                <v:shape id="_x0000_s1027" type="#_x0000_t75" style="position:absolute;width:58464;height:22783;visibility:visible;mso-wrap-style:square">
                  <v:fill o:detectmouseclick="t"/>
                  <v:path o:connecttype="none"/>
                </v:shape>
                <v:rect id="Rectangle 4655" o:spid="_x0000_s1028" style="position:absolute;left:1333;width:14002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" filled="f" stroked="f">
                  <v:textbox>
                    <w:txbxContent>
                      <w:p w14:paraId="74689307" w14:textId="77777777" w:rsidR="000C0ACC" w:rsidRDefault="000C0ACC" w:rsidP="00B81810">
                        <w:r>
                          <w:rPr>
                            <w:rFonts w:hint="eastAsia"/>
                          </w:rPr>
                          <w:t>角色列表</w:t>
                        </w:r>
                      </w:p>
                    </w:txbxContent>
                  </v:textbox>
                </v:rect>
                <v:group id="Group 4656" o:spid="_x0000_s1029" style="position:absolute;left:18916;top:9906;width:12002;height:7112" coordorigin="2218,5913" coordsize="1890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">
                  <v:rect id="Rectangle 4657" o:spid="_x0000_s1030" style="position:absolute;left:2428;top:5913;width:1365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" fillcolor="#cfc"/>
                  <v:rect id="Rectangle 4658" o:spid="_x0000_s1031" style="position:absolute;left:2218;top:6225;width:189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" filled="f" stroked="f">
                    <v:textbox inset=",0,,0">
                      <w:txbxContent>
                        <w:p w14:paraId="4895076A" w14:textId="77777777" w:rsidR="000C0ACC" w:rsidRDefault="000C0ACC" w:rsidP="00B81810">
                          <w:proofErr w:type="spellStart"/>
                          <w:proofErr w:type="gramStart"/>
                          <w:r>
                            <w:rPr>
                              <w:rFonts w:hint="eastAsia"/>
                            </w:rPr>
                            <w:t>roleManage!roleList</w:t>
                          </w:r>
                          <w:proofErr w:type="spellEnd"/>
                          <w:proofErr w:type="gramEnd"/>
                        </w:p>
                        <w:p w14:paraId="184A3691" w14:textId="77777777" w:rsidR="000C0ACC" w:rsidRPr="00CB45F8" w:rsidRDefault="000C0ACC" w:rsidP="00B81810"/>
                      </w:txbxContent>
                    </v:textbox>
                  </v:rect>
                </v:group>
                <v:group id="Group 4659" o:spid="_x0000_s1032" style="position:absolute;left:36461;top:9906;width:13335;height:3956" coordorigin="4843,5757" coordsize="2415,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">
                  <v:group id="Group 4660" o:spid="_x0000_s1033" style="position:absolute;left:4843;top:5757;width:420;height:623" coordorigin="5152,4180" coordsize="34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">
                    <v:rect id="Rectangle 4661" o:spid="_x0000_s1034" style="position:absolute;left:5152;top:4180;width:255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" fillcolor="#ff9"/>
                    <v:rect id="Rectangle 4662" o:spid="_x0000_s1035" style="position:absolute;left:5237;top:4307;width:255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" fillcolor="#ff9"/>
                  </v:group>
                  <v:rect id="Rectangle 4663" o:spid="_x0000_s1036" style="position:absolute;left:5263;top:5913;width:1995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" filled="f" stroked="f">
                    <v:textbox inset=",0,,0">
                      <w:txbxContent>
                        <w:p w14:paraId="399D9F3F" w14:textId="77777777" w:rsidR="000C0ACC" w:rsidRDefault="000C0ACC" w:rsidP="00B81810">
                          <w:r>
                            <w:rPr>
                              <w:rFonts w:hint="eastAsia"/>
                            </w:rPr>
                            <w:t>roleList</w:t>
                          </w:r>
                          <w:r w:rsidRPr="00427C6E">
                            <w:t>.</w:t>
                          </w:r>
                          <w:r>
                            <w:t>js</w:t>
                          </w:r>
                        </w:p>
                      </w:txbxContent>
                    </v:textbox>
                  </v:rect>
                </v:group>
                <v:line id="Line 4669" o:spid="_x0000_s1037" style="position:absolute;visibility:visible;mso-wrap-style:square" from="29127,11887" to="36461,11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">
                  <v:stroke endarrow="block"/>
                </v:line>
                <v:group id="Group 6156" o:spid="_x0000_s1038" style="position:absolute;left:6457;top:9906;width:13335;height:3956" coordorigin="4843,5757" coordsize="2415,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">
                  <v:group id="Group 6157" o:spid="_x0000_s1039" style="position:absolute;left:4843;top:5757;width:420;height:623" coordorigin="5152,4180" coordsize="34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">
                    <v:rect id="Rectangle 6158" o:spid="_x0000_s1040" style="position:absolute;left:5152;top:4180;width:255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" fillcolor="#ff9"/>
                    <v:rect id="Rectangle 6159" o:spid="_x0000_s1041" style="position:absolute;left:5237;top:4307;width:255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" fillcolor="#ff9"/>
                  </v:group>
                  <v:rect id="Rectangle 6160" o:spid="_x0000_s1042" style="position:absolute;left:5263;top:5913;width:1995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" filled="f" stroked="f">
                    <v:textbox inset=",0,,0">
                      <w:txbxContent>
                        <w:p w14:paraId="7A93CA92" w14:textId="77777777" w:rsidR="000C0ACC" w:rsidRDefault="000C0ACC" w:rsidP="00B81810">
                          <w:r>
                            <w:rPr>
                              <w:rFonts w:hint="eastAsia"/>
                            </w:rPr>
                            <w:t>roleList</w:t>
                          </w:r>
                          <w:r w:rsidRPr="00427C6E">
                            <w:t>.</w:t>
                          </w:r>
                          <w:r>
                            <w:rPr>
                              <w:rFonts w:hint="eastAsia"/>
                            </w:rPr>
                            <w:t>js</w:t>
                          </w:r>
                        </w:p>
                      </w:txbxContent>
                    </v:textbox>
                  </v:rect>
                </v:group>
                <v:line id="Line 6161" o:spid="_x0000_s1043" style="position:absolute;visibility:visible;mso-wrap-style:square" from="15792,11887" to="19792,118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">
                  <v:stroke endarrow="block"/>
                </v:line>
                <v:group id="Group 7906" o:spid="_x0000_s1044" style="position:absolute;left:5791;top:2971;width:13335;height:3956" coordorigin="4843,5757" coordsize="2415,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">
                  <v:group id="Group 7907" o:spid="_x0000_s1045" style="position:absolute;left:4843;top:5757;width:420;height:623" coordorigin="5152,4180" coordsize="34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">
                    <v:rect id="Rectangle 7908" o:spid="_x0000_s1046" style="position:absolute;left:5152;top:4180;width:255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" fillcolor="#ff9"/>
                    <v:rect id="Rectangle 7909" o:spid="_x0000_s1047" style="position:absolute;left:5237;top:4307;width:255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" fillcolor="#ff9"/>
                  </v:group>
                  <v:rect id="Rectangle 7910" o:spid="_x0000_s1048" style="position:absolute;left:5263;top:5913;width:1995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" filled="f" stroked="f">
                    <v:textbox inset=",0,,0">
                      <w:txbxContent>
                        <w:p w14:paraId="336D7D9E" w14:textId="77777777" w:rsidR="000C0ACC" w:rsidRDefault="000C0ACC" w:rsidP="00B81810">
                          <w:proofErr w:type="spellStart"/>
                          <w:r>
                            <w:rPr>
                              <w:rFonts w:hint="eastAsia"/>
                            </w:rPr>
                            <w:t>roleList</w:t>
                          </w:r>
                          <w:r w:rsidRPr="00427C6E">
                            <w:t>.</w:t>
                          </w:r>
                          <w:r>
                            <w:rPr>
                              <w:rFonts w:hint="eastAsia"/>
                            </w:rPr>
                            <w:t>jsp</w:t>
                          </w:r>
                          <w:proofErr w:type="spellEnd"/>
                        </w:p>
                      </w:txbxContent>
                    </v:textbox>
                  </v:rect>
                </v:group>
                <v:line id="Line 7911" o:spid="_x0000_s1049" style="position:absolute;visibility:visible;mso-wrap-style:square" from="7124,6934" to="7131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">
                  <v:stroke endarrow="block"/>
                </v:line>
                <w10:anchorlock/>
              </v:group>
            </w:pict>
          </mc:Fallback>
        </mc:AlternateContent>
      </w:r>
      <w:r w:rsidR="00FC6BC0" w:rsidRPr="00807282">
        <w:rPr>
          <w:rFonts w:hint="eastAsia"/>
          <w:b/>
          <w:szCs w:val="21"/>
        </w:rPr>
        <w:t xml:space="preserve">                                                                </w:t>
      </w:r>
    </w:p>
    <w:p w14:paraId="20664681" w14:textId="77777777" w:rsidR="00E564E2" w:rsidRPr="00807282" w:rsidRDefault="00FC6BC0" w:rsidP="00824024">
      <w:pPr>
        <w:pStyle w:val="a0"/>
        <w:spacing w:line="300" w:lineRule="auto"/>
        <w:rPr>
          <w:szCs w:val="21"/>
        </w:rPr>
      </w:pPr>
      <w:r w:rsidRPr="00807282">
        <w:rPr>
          <w:rFonts w:hint="eastAsia"/>
          <w:b/>
          <w:szCs w:val="21"/>
        </w:rPr>
        <w:t xml:space="preserve">                                                                  </w:t>
      </w:r>
      <w:r w:rsidR="007B2A82">
        <w:rPr>
          <w:rFonts w:hint="eastAsia"/>
          <w:b/>
          <w:szCs w:val="21"/>
        </w:rPr>
        <w:t xml:space="preserve">                                   </w:t>
      </w:r>
    </w:p>
    <w:p w14:paraId="0EAB82A1" w14:textId="2C658AB9" w:rsidR="00E564E2" w:rsidRPr="00807282" w:rsidRDefault="006B4130" w:rsidP="00824024">
      <w:pPr>
        <w:pStyle w:val="a0"/>
        <w:spacing w:line="300" w:lineRule="auto"/>
        <w:rPr>
          <w:szCs w:val="21"/>
        </w:rPr>
      </w:pPr>
      <w:r w:rsidRPr="00807282">
        <w:rPr>
          <w:noProof/>
          <w:szCs w:val="21"/>
        </w:rPr>
        <mc:AlternateContent>
          <mc:Choice Requires="wpc">
            <w:drawing>
              <wp:inline distT="0" distB="0" distL="0" distR="0" wp14:anchorId="26195E6A" wp14:editId="2C7555B3">
                <wp:extent cx="6067425" cy="2575560"/>
                <wp:effectExtent l="3810" t="0" r="0" b="0"/>
                <wp:docPr id="4619" name="画布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182382365" name="Rectangle 6167"/>
                        <wps:cNvSpPr>
                          <a:spLocks noChangeArrowheads="1"/>
                        </wps:cNvSpPr>
                        <wps:spPr bwMode="auto">
                          <a:xfrm>
                            <a:off x="3867150" y="495300"/>
                            <a:ext cx="60007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49557B" w14:textId="77777777" w:rsidR="000C0ACC" w:rsidRDefault="000C0ACC" w:rsidP="006C756C">
                              <w:r>
                                <w:rPr>
                                  <w:rFonts w:hint="eastAsia"/>
                                </w:rPr>
                                <w:t>success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2045587" name="Rectangle 4621"/>
                        <wps:cNvSpPr>
                          <a:spLocks noChangeArrowheads="1"/>
                        </wps:cNvSpPr>
                        <wps:spPr bwMode="auto">
                          <a:xfrm>
                            <a:off x="133350" y="0"/>
                            <a:ext cx="140017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6EAC41" w14:textId="77777777" w:rsidR="000C0ACC" w:rsidRDefault="000C0ACC" w:rsidP="006C756C">
                              <w:r>
                                <w:rPr>
                                  <w:rFonts w:hint="eastAsia"/>
                                </w:rPr>
                                <w:t>新增角色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794773280" name="Group 4622"/>
                        <wpg:cNvGrpSpPr>
                          <a:grpSpLocks/>
                        </wpg:cNvGrpSpPr>
                        <wpg:grpSpPr bwMode="auto">
                          <a:xfrm>
                            <a:off x="0" y="673100"/>
                            <a:ext cx="1533525" cy="416560"/>
                            <a:chOff x="2008" y="5881"/>
                            <a:chExt cx="2415" cy="656"/>
                          </a:xfrm>
                        </wpg:grpSpPr>
                        <wps:wsp>
                          <wps:cNvPr id="1865656102" name="Rectangle 4623"/>
                          <wps:cNvSpPr>
                            <a:spLocks noChangeArrowheads="1"/>
                          </wps:cNvSpPr>
                          <wps:spPr bwMode="auto">
                            <a:xfrm>
                              <a:off x="2428" y="5881"/>
                              <a:ext cx="1365" cy="312"/>
                            </a:xfrm>
                            <a:prstGeom prst="rect">
                              <a:avLst/>
                            </a:prstGeom>
                            <a:solidFill>
                              <a:srgbClr val="FFCC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4298254" name="Rectangle 462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08" y="6197"/>
                              <a:ext cx="2415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DF89CC" w14:textId="77777777" w:rsidR="000C0ACC" w:rsidRDefault="000C0ACC" w:rsidP="006C756C">
                                <w:pPr>
                                  <w:ind w:firstLineChars="50" w:firstLine="105"/>
                                </w:pPr>
                                <w:proofErr w:type="spellStart"/>
                                <w:r>
                                  <w:rPr>
                                    <w:rFonts w:hint="eastAsia"/>
                                  </w:rPr>
                                  <w:t>ptb_</w:t>
                                </w:r>
                                <w:proofErr w:type="gramStart"/>
                                <w:r>
                                  <w:rPr>
                                    <w:rFonts w:hint="eastAsia"/>
                                  </w:rPr>
                                  <w:t>new</w:t>
                                </w:r>
                                <w:proofErr w:type="spellEnd"/>
                                <w:r>
                                  <w:rPr>
                                    <w:rFonts w:hint="eastAsia"/>
                                  </w:rPr>
                                  <w:t>(</w:t>
                                </w:r>
                                <w:proofErr w:type="gramEnd"/>
                                <w:r>
                                  <w:rPr>
                                    <w:rFonts w:hint="eastAsia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  <wpg:wgp>
                        <wpg:cNvPr id="1268379291" name="Group 4625"/>
                        <wpg:cNvGrpSpPr>
                          <a:grpSpLocks/>
                        </wpg:cNvGrpSpPr>
                        <wpg:grpSpPr bwMode="auto">
                          <a:xfrm>
                            <a:off x="1400175" y="576580"/>
                            <a:ext cx="1200150" cy="612140"/>
                            <a:chOff x="4213" y="5757"/>
                            <a:chExt cx="1890" cy="964"/>
                          </a:xfrm>
                        </wpg:grpSpPr>
                        <wpg:grpSp>
                          <wpg:cNvPr id="3565191" name="Group 4626"/>
                          <wpg:cNvGrpSpPr>
                            <a:grpSpLocks/>
                          </wpg:cNvGrpSpPr>
                          <wpg:grpSpPr bwMode="auto">
                            <a:xfrm>
                              <a:off x="4738" y="5757"/>
                              <a:ext cx="420" cy="623"/>
                              <a:chOff x="5152" y="4180"/>
                              <a:chExt cx="340" cy="510"/>
                            </a:xfrm>
                          </wpg:grpSpPr>
                          <wps:wsp>
                            <wps:cNvPr id="1084989388" name="Rectangle 46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2" y="4180"/>
                                <a:ext cx="255" cy="3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40473903" name="Rectangle 46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7" y="4307"/>
                                <a:ext cx="255" cy="3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162743" name="Rectangle 4629"/>
                          <wps:cNvSpPr>
                            <a:spLocks noChangeArrowheads="1"/>
                          </wps:cNvSpPr>
                          <wps:spPr bwMode="auto">
                            <a:xfrm>
                              <a:off x="4213" y="6381"/>
                              <a:ext cx="1890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15F9B6" w14:textId="77777777" w:rsidR="000C0ACC" w:rsidRPr="002610AC" w:rsidRDefault="000C0ACC" w:rsidP="006C756C">
                                <w:proofErr w:type="spellStart"/>
                                <w:r>
                                  <w:rPr>
                                    <w:rFonts w:ascii="Courier New" w:hAnsi="Courier New" w:cs="Courier New" w:hint="eastAsia"/>
                                    <w:color w:val="000000"/>
                                    <w:kern w:val="0"/>
                                    <w:sz w:val="20"/>
                                  </w:rPr>
                                  <w:t>myFormWin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  <wps:wsp>
                        <wps:cNvPr id="327249603" name="Line 4640"/>
                        <wps:cNvCnPr>
                          <a:cxnSpLocks noChangeShapeType="1"/>
                        </wps:cNvCnPr>
                        <wps:spPr bwMode="auto">
                          <a:xfrm>
                            <a:off x="1133475" y="791845"/>
                            <a:ext cx="6000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1680560" name="Line 4641"/>
                        <wps:cNvCnPr>
                          <a:cxnSpLocks noChangeShapeType="1"/>
                        </wps:cNvCnPr>
                        <wps:spPr bwMode="auto">
                          <a:xfrm>
                            <a:off x="2000250" y="791845"/>
                            <a:ext cx="66675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1565825167" name="Group 4642"/>
                        <wpg:cNvGrpSpPr>
                          <a:grpSpLocks/>
                        </wpg:cNvGrpSpPr>
                        <wpg:grpSpPr bwMode="auto">
                          <a:xfrm>
                            <a:off x="2512695" y="594360"/>
                            <a:ext cx="1200150" cy="760095"/>
                            <a:chOff x="2218" y="5913"/>
                            <a:chExt cx="1890" cy="652"/>
                          </a:xfrm>
                        </wpg:grpSpPr>
                        <wps:wsp>
                          <wps:cNvPr id="129419776" name="Rectangle 4643"/>
                          <wps:cNvSpPr>
                            <a:spLocks noChangeArrowheads="1"/>
                          </wps:cNvSpPr>
                          <wps:spPr bwMode="auto">
                            <a:xfrm>
                              <a:off x="2428" y="5913"/>
                              <a:ext cx="1365" cy="312"/>
                            </a:xfrm>
                            <a:prstGeom prst="rect">
                              <a:avLst/>
                            </a:prstGeom>
                            <a:solidFill>
                              <a:srgbClr val="CCFFCC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1563030" name="Rectangle 4644"/>
                          <wps:cNvSpPr>
                            <a:spLocks noChangeArrowheads="1"/>
                          </wps:cNvSpPr>
                          <wps:spPr bwMode="auto">
                            <a:xfrm>
                              <a:off x="2218" y="6225"/>
                              <a:ext cx="1890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4B3516" w14:textId="77777777" w:rsidR="000C0ACC" w:rsidRDefault="000C0ACC" w:rsidP="006C756C">
                                <w:proofErr w:type="spellStart"/>
                                <w:proofErr w:type="gramStart"/>
                                <w:r>
                                  <w:rPr>
                                    <w:rFonts w:hint="eastAsia"/>
                                  </w:rPr>
                                  <w:t>roleManage!addRole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  <wps:wsp>
                        <wps:cNvPr id="905569182" name="Line 4647"/>
                        <wps:cNvCnPr>
                          <a:cxnSpLocks noChangeShapeType="1"/>
                        </wps:cNvCnPr>
                        <wps:spPr bwMode="auto">
                          <a:xfrm flipV="1">
                            <a:off x="3533775" y="396240"/>
                            <a:ext cx="466725" cy="3962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4083312" name="Rectangle 4671"/>
                        <wps:cNvSpPr>
                          <a:spLocks noChangeArrowheads="1"/>
                        </wps:cNvSpPr>
                        <wps:spPr bwMode="auto">
                          <a:xfrm>
                            <a:off x="4600575" y="495300"/>
                            <a:ext cx="13335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06476E" w14:textId="77777777" w:rsidR="000C0ACC" w:rsidRDefault="000C0ACC" w:rsidP="006C756C">
                              <w:proofErr w:type="spellStart"/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roleManage!roleList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647098416" name="Group 4648"/>
                        <wpg:cNvGrpSpPr>
                          <a:grpSpLocks/>
                        </wpg:cNvGrpSpPr>
                        <wpg:grpSpPr bwMode="auto">
                          <a:xfrm>
                            <a:off x="5000625" y="99060"/>
                            <a:ext cx="933450" cy="395605"/>
                            <a:chOff x="8623" y="5445"/>
                            <a:chExt cx="1470" cy="623"/>
                          </a:xfrm>
                        </wpg:grpSpPr>
                        <wpg:grpSp>
                          <wpg:cNvPr id="283378738" name="Group 4649"/>
                          <wpg:cNvGrpSpPr>
                            <a:grpSpLocks/>
                          </wpg:cNvGrpSpPr>
                          <wpg:grpSpPr bwMode="auto">
                            <a:xfrm>
                              <a:off x="8623" y="5445"/>
                              <a:ext cx="420" cy="623"/>
                              <a:chOff x="7678" y="5758"/>
                              <a:chExt cx="420" cy="623"/>
                            </a:xfrm>
                          </wpg:grpSpPr>
                          <wps:wsp>
                            <wps:cNvPr id="102498066" name="Rectangle 46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678" y="5758"/>
                                <a:ext cx="315" cy="4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33657508" name="Rectangle 46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83" y="5913"/>
                                <a:ext cx="315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416083263" name="Rectangle 4652"/>
                          <wps:cNvSpPr>
                            <a:spLocks noChangeArrowheads="1"/>
                          </wps:cNvSpPr>
                          <wps:spPr bwMode="auto">
                            <a:xfrm>
                              <a:off x="9043" y="5601"/>
                              <a:ext cx="1050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AD6B71" w14:textId="77777777" w:rsidR="000C0ACC" w:rsidRDefault="000C0ACC" w:rsidP="006C756C"/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  <wpg:wgp>
                        <wpg:cNvPr id="409487815" name="Group 6162"/>
                        <wpg:cNvGrpSpPr>
                          <a:grpSpLocks/>
                        </wpg:cNvGrpSpPr>
                        <wpg:grpSpPr bwMode="auto">
                          <a:xfrm>
                            <a:off x="4000500" y="99060"/>
                            <a:ext cx="933450" cy="395605"/>
                            <a:chOff x="8623" y="5445"/>
                            <a:chExt cx="1470" cy="623"/>
                          </a:xfrm>
                        </wpg:grpSpPr>
                        <wpg:grpSp>
                          <wpg:cNvPr id="1687320434" name="Group 6163"/>
                          <wpg:cNvGrpSpPr>
                            <a:grpSpLocks/>
                          </wpg:cNvGrpSpPr>
                          <wpg:grpSpPr bwMode="auto">
                            <a:xfrm>
                              <a:off x="8623" y="5445"/>
                              <a:ext cx="420" cy="623"/>
                              <a:chOff x="7678" y="5758"/>
                              <a:chExt cx="420" cy="623"/>
                            </a:xfrm>
                          </wpg:grpSpPr>
                          <wps:wsp>
                            <wps:cNvPr id="1696770787" name="Rectangle 6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678" y="5758"/>
                                <a:ext cx="315" cy="4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45922650" name="Rectangle 6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83" y="5913"/>
                                <a:ext cx="315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44970451" name="Rectangle 61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043" y="5601"/>
                              <a:ext cx="1050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74E595" w14:textId="77777777" w:rsidR="000C0ACC" w:rsidRDefault="000C0ACC" w:rsidP="006C756C"/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  <wps:wsp>
                        <wps:cNvPr id="2104923461" name="Line 6168"/>
                        <wps:cNvCnPr>
                          <a:cxnSpLocks noChangeShapeType="1"/>
                        </wps:cNvCnPr>
                        <wps:spPr bwMode="auto">
                          <a:xfrm>
                            <a:off x="4267200" y="297180"/>
                            <a:ext cx="73342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499249027" name="Group 6175"/>
                        <wpg:cNvGrpSpPr>
                          <a:grpSpLocks/>
                        </wpg:cNvGrpSpPr>
                        <wpg:grpSpPr bwMode="auto">
                          <a:xfrm>
                            <a:off x="4179570" y="990600"/>
                            <a:ext cx="933450" cy="395605"/>
                            <a:chOff x="8623" y="5445"/>
                            <a:chExt cx="1470" cy="623"/>
                          </a:xfrm>
                        </wpg:grpSpPr>
                        <wpg:grpSp>
                          <wpg:cNvPr id="1509578964" name="Group 6176"/>
                          <wpg:cNvGrpSpPr>
                            <a:grpSpLocks/>
                          </wpg:cNvGrpSpPr>
                          <wpg:grpSpPr bwMode="auto">
                            <a:xfrm>
                              <a:off x="8623" y="5445"/>
                              <a:ext cx="420" cy="623"/>
                              <a:chOff x="7678" y="5758"/>
                              <a:chExt cx="420" cy="623"/>
                            </a:xfrm>
                          </wpg:grpSpPr>
                          <wps:wsp>
                            <wps:cNvPr id="1027398341" name="Rectangle 6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678" y="5758"/>
                                <a:ext cx="315" cy="4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4745858" name="Rectangle 6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83" y="5913"/>
                                <a:ext cx="315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94107011" name="Rectangle 61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043" y="5601"/>
                              <a:ext cx="1050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2B41BA" w14:textId="77777777" w:rsidR="000C0ACC" w:rsidRPr="005A38C0" w:rsidRDefault="000C0ACC" w:rsidP="006C756C">
                                <w:r>
                                  <w:rPr>
                                    <w:rFonts w:hint="eastAsia"/>
                                  </w:rPr>
                                  <w:t>failure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  <wps:wsp>
                        <wps:cNvPr id="117448314" name="Line 6182"/>
                        <wps:cNvCnPr>
                          <a:cxnSpLocks noChangeShapeType="1"/>
                        </wps:cNvCnPr>
                        <wps:spPr bwMode="auto">
                          <a:xfrm>
                            <a:off x="3533775" y="891540"/>
                            <a:ext cx="645795" cy="1981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1847247056" name="Group 7923"/>
                        <wpg:cNvGrpSpPr>
                          <a:grpSpLocks/>
                        </wpg:cNvGrpSpPr>
                        <wpg:grpSpPr bwMode="auto">
                          <a:xfrm>
                            <a:off x="445770" y="1783080"/>
                            <a:ext cx="933450" cy="395605"/>
                            <a:chOff x="4843" y="5757"/>
                            <a:chExt cx="2415" cy="623"/>
                          </a:xfrm>
                        </wpg:grpSpPr>
                        <wpg:grpSp>
                          <wpg:cNvPr id="606741320" name="Group 7924"/>
                          <wpg:cNvGrpSpPr>
                            <a:grpSpLocks/>
                          </wpg:cNvGrpSpPr>
                          <wpg:grpSpPr bwMode="auto">
                            <a:xfrm>
                              <a:off x="4843" y="5757"/>
                              <a:ext cx="420" cy="623"/>
                              <a:chOff x="5152" y="4180"/>
                              <a:chExt cx="340" cy="510"/>
                            </a:xfrm>
                          </wpg:grpSpPr>
                          <wps:wsp>
                            <wps:cNvPr id="1419173396" name="Rectangle 79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2" y="4180"/>
                                <a:ext cx="255" cy="3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8373630" name="Rectangle 79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7" y="4307"/>
                                <a:ext cx="255" cy="3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443775477" name="Rectangle 7927"/>
                          <wps:cNvSpPr>
                            <a:spLocks noChangeArrowheads="1"/>
                          </wps:cNvSpPr>
                          <wps:spPr bwMode="auto">
                            <a:xfrm>
                              <a:off x="5263" y="5913"/>
                              <a:ext cx="1995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905FFD" w14:textId="77777777" w:rsidR="000C0ACC" w:rsidRDefault="000C0ACC" w:rsidP="006C756C">
                                <w:r>
                                  <w:rPr>
                                    <w:rFonts w:hint="eastAsia"/>
                                  </w:rPr>
                                  <w:t>roleList</w:t>
                                </w:r>
                                <w:r w:rsidRPr="00427C6E">
                                  <w:t>.</w:t>
                                </w:r>
                                <w:r>
                                  <w:rPr>
                                    <w:rFonts w:hint="eastAsia"/>
                                  </w:rPr>
                                  <w:t>js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  <wps:wsp>
                        <wps:cNvPr id="928026489" name="Line 792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12445" y="990600"/>
                            <a:ext cx="635" cy="7924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988498323" name="Group 7929"/>
                        <wpg:cNvGrpSpPr>
                          <a:grpSpLocks/>
                        </wpg:cNvGrpSpPr>
                        <wpg:grpSpPr bwMode="auto">
                          <a:xfrm>
                            <a:off x="4712970" y="1981200"/>
                            <a:ext cx="1333500" cy="395605"/>
                            <a:chOff x="4843" y="5757"/>
                            <a:chExt cx="2415" cy="623"/>
                          </a:xfrm>
                        </wpg:grpSpPr>
                        <wpg:grpSp>
                          <wpg:cNvPr id="1768045433" name="Group 7930"/>
                          <wpg:cNvGrpSpPr>
                            <a:grpSpLocks/>
                          </wpg:cNvGrpSpPr>
                          <wpg:grpSpPr bwMode="auto">
                            <a:xfrm>
                              <a:off x="4843" y="5757"/>
                              <a:ext cx="420" cy="623"/>
                              <a:chOff x="5152" y="4180"/>
                              <a:chExt cx="340" cy="510"/>
                            </a:xfrm>
                          </wpg:grpSpPr>
                          <wps:wsp>
                            <wps:cNvPr id="1089378894" name="Rectangle 79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2" y="4180"/>
                                <a:ext cx="255" cy="3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49791338" name="Rectangle 79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7" y="4307"/>
                                <a:ext cx="255" cy="3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407808400" name="Rectangle 7933"/>
                          <wps:cNvSpPr>
                            <a:spLocks noChangeArrowheads="1"/>
                          </wps:cNvSpPr>
                          <wps:spPr bwMode="auto">
                            <a:xfrm>
                              <a:off x="5263" y="5913"/>
                              <a:ext cx="1995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C541405" w14:textId="77777777" w:rsidR="000C0ACC" w:rsidRDefault="000C0ACC" w:rsidP="006C756C">
                                <w:r>
                                  <w:rPr>
                                    <w:rFonts w:hint="eastAsia"/>
                                  </w:rPr>
                                  <w:t>roleList</w:t>
                                </w:r>
                                <w:r w:rsidRPr="00427C6E">
                                  <w:t>.</w:t>
                                </w:r>
                                <w:r>
                                  <w:rPr>
                                    <w:rFonts w:hint="eastAsia"/>
                                  </w:rPr>
                                  <w:t>js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  <wps:wsp>
                        <wps:cNvPr id="1653679557" name="Line 7934"/>
                        <wps:cNvCnPr>
                          <a:cxnSpLocks noChangeShapeType="1"/>
                        </wps:cNvCnPr>
                        <wps:spPr bwMode="auto">
                          <a:xfrm flipH="1">
                            <a:off x="4846320" y="693420"/>
                            <a:ext cx="333375" cy="1188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3085079" name="Line 7935"/>
                        <wps:cNvCnPr>
                          <a:cxnSpLocks noChangeShapeType="1"/>
                        </wps:cNvCnPr>
                        <wps:spPr bwMode="auto">
                          <a:xfrm>
                            <a:off x="4379595" y="1386840"/>
                            <a:ext cx="333375" cy="495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6195E6A" id="画布 3" o:spid="_x0000_s1050" editas="canvas" style="width:477.75pt;height:202.8pt;mso-position-horizontal-relative:char;mso-position-vertical-relative:line" coordsize="60674,25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">
                <v:shape id="_x0000_s1051" type="#_x0000_t75" style="position:absolute;width:60674;height:25755;visibility:visible;mso-wrap-style:square">
                  <v:fill o:detectmouseclick="t"/>
                  <v:path o:connecttype="none"/>
                </v:shape>
                <v:rect id="Rectangle 6167" o:spid="_x0000_s1052" style="position:absolute;left:38671;top:4953;width:6001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" stroked="f">
                  <v:textbox>
                    <w:txbxContent>
                      <w:p w14:paraId="5B49557B" w14:textId="77777777" w:rsidR="000C0ACC" w:rsidRDefault="000C0ACC" w:rsidP="006C756C">
                        <w:r>
                          <w:rPr>
                            <w:rFonts w:hint="eastAsia"/>
                          </w:rPr>
                          <w:t>success</w:t>
                        </w:r>
                      </w:p>
                    </w:txbxContent>
                  </v:textbox>
                </v:rect>
                <v:rect id="Rectangle 4621" o:spid="_x0000_s1053" style="position:absolute;left:1333;width:14002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" filled="f" stroked="f">
                  <v:textbox>
                    <w:txbxContent>
                      <w:p w14:paraId="556EAC41" w14:textId="77777777" w:rsidR="000C0ACC" w:rsidRDefault="000C0ACC" w:rsidP="006C756C">
                        <w:r>
                          <w:rPr>
                            <w:rFonts w:hint="eastAsia"/>
                          </w:rPr>
                          <w:t>新增角色</w:t>
                        </w:r>
                      </w:p>
                    </w:txbxContent>
                  </v:textbox>
                </v:rect>
                <v:group id="Group 4622" o:spid="_x0000_s1054" style="position:absolute;top:6731;width:15335;height:4165" coordorigin="2008,5881" coordsize="2415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">
                  <v:rect id="Rectangle 4623" o:spid="_x0000_s1055" style="position:absolute;left:2428;top:5881;width:1365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" fillcolor="#fc0"/>
                  <v:rect id="Rectangle 4624" o:spid="_x0000_s1056" style="position:absolute;left:2008;top:6197;width:2415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" filled="f" stroked="f">
                    <v:textbox inset=",0,,0">
                      <w:txbxContent>
                        <w:p w14:paraId="6DDF89CC" w14:textId="77777777" w:rsidR="000C0ACC" w:rsidRDefault="000C0ACC" w:rsidP="006C756C">
                          <w:pPr>
                            <w:ind w:firstLineChars="50" w:firstLine="105"/>
                          </w:pPr>
                          <w:proofErr w:type="spellStart"/>
                          <w:r>
                            <w:rPr>
                              <w:rFonts w:hint="eastAsia"/>
                            </w:rPr>
                            <w:t>ptb_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new</w:t>
                          </w:r>
                          <w:proofErr w:type="spellEnd"/>
                          <w:r>
                            <w:rPr>
                              <w:rFonts w:hint="eastAsia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)</w:t>
                          </w:r>
                        </w:p>
                      </w:txbxContent>
                    </v:textbox>
                  </v:rect>
                </v:group>
                <v:group id="Group 4625" o:spid="_x0000_s1057" style="position:absolute;left:14001;top:5765;width:12002;height:6122" coordorigin="4213,5757" coordsize="1890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">
                  <v:group id="Group 4626" o:spid="_x0000_s1058" style="position:absolute;left:4738;top:5757;width:420;height:623" coordorigin="5152,4180" coordsize="34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">
                    <v:rect id="Rectangle 4627" o:spid="_x0000_s1059" style="position:absolute;left:5152;top:4180;width:255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" fillcolor="#ff9"/>
                    <v:rect id="Rectangle 4628" o:spid="_x0000_s1060" style="position:absolute;left:5237;top:4307;width:255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" fillcolor="#ff9"/>
                  </v:group>
                  <v:rect id="Rectangle 4629" o:spid="_x0000_s1061" style="position:absolute;left:4213;top:6381;width:189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" filled="f" stroked="f">
                    <v:textbox inset=",0,,0">
                      <w:txbxContent>
                        <w:p w14:paraId="7115F9B6" w14:textId="77777777" w:rsidR="000C0ACC" w:rsidRPr="002610AC" w:rsidRDefault="000C0ACC" w:rsidP="006C756C">
                          <w:proofErr w:type="spellStart"/>
                          <w:r>
                            <w:rPr>
                              <w:rFonts w:ascii="Courier New" w:hAnsi="Courier New" w:cs="Courier New" w:hint="eastAsia"/>
                              <w:color w:val="000000"/>
                              <w:kern w:val="0"/>
                              <w:sz w:val="20"/>
                            </w:rPr>
                            <w:t>myFormWin</w:t>
                          </w:r>
                          <w:proofErr w:type="spellEnd"/>
                        </w:p>
                      </w:txbxContent>
                    </v:textbox>
                  </v:rect>
                </v:group>
                <v:line id="Line 4640" o:spid="_x0000_s1062" style="position:absolute;visibility:visible;mso-wrap-style:square" from="11334,7918" to="17335,79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">
                  <v:stroke endarrow="block"/>
                </v:line>
                <v:line id="Line 4641" o:spid="_x0000_s1063" style="position:absolute;visibility:visible;mso-wrap-style:square" from="20002,7918" to="26670,79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">
                  <v:stroke endarrow="block"/>
                </v:line>
                <v:group id="Group 4642" o:spid="_x0000_s1064" style="position:absolute;left:25126;top:5943;width:12002;height:7601" coordorigin="2218,5913" coordsize="1890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">
                  <v:rect id="Rectangle 4643" o:spid="_x0000_s1065" style="position:absolute;left:2428;top:5913;width:1365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" fillcolor="#cfc"/>
                  <v:rect id="Rectangle 4644" o:spid="_x0000_s1066" style="position:absolute;left:2218;top:6225;width:189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" filled="f" stroked="f">
                    <v:textbox inset=",0,,0">
                      <w:txbxContent>
                        <w:p w14:paraId="3C4B3516" w14:textId="77777777" w:rsidR="000C0ACC" w:rsidRDefault="000C0ACC" w:rsidP="006C756C">
                          <w:proofErr w:type="spellStart"/>
                          <w:proofErr w:type="gramStart"/>
                          <w:r>
                            <w:rPr>
                              <w:rFonts w:hint="eastAsia"/>
                            </w:rPr>
                            <w:t>roleManage!addRole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rect>
                </v:group>
                <v:line id="Line 4647" o:spid="_x0000_s1067" style="position:absolute;flip:y;visibility:visible;mso-wrap-style:square" from="35337,3962" to="40005,79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">
                  <v:stroke endarrow="block"/>
                </v:line>
                <v:rect id="Rectangle 4671" o:spid="_x0000_s1068" style="position:absolute;left:46005;top:4953;width:13335;height:2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" stroked="f">
                  <v:textbox>
                    <w:txbxContent>
                      <w:p w14:paraId="3E06476E" w14:textId="77777777" w:rsidR="000C0ACC" w:rsidRDefault="000C0ACC" w:rsidP="006C756C">
                        <w:proofErr w:type="spellStart"/>
                        <w:proofErr w:type="gramStart"/>
                        <w:r>
                          <w:rPr>
                            <w:rFonts w:hint="eastAsia"/>
                          </w:rPr>
                          <w:t>roleManage!roleList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group id="Group 4648" o:spid="_x0000_s1069" style="position:absolute;left:50006;top:990;width:9334;height:3956" coordorigin="8623,5445" coordsize="1470,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">
                  <v:group id="Group 4649" o:spid="_x0000_s1070" style="position:absolute;left:8623;top:5445;width:420;height:623" coordorigin="7678,5758" coordsize="420,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">
                    <v:rect id="Rectangle 4650" o:spid="_x0000_s1071" style="position:absolute;left:7678;top:5758;width:315;height: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" fillcolor="#ff9"/>
                    <v:rect id="Rectangle 4651" o:spid="_x0000_s1072" style="position:absolute;left:7783;top:5913;width:315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" fillcolor="#ff9"/>
                  </v:group>
                  <v:rect id="Rectangle 4652" o:spid="_x0000_s1073" style="position:absolute;left:9043;top:5601;width:105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" filled="f" stroked="f">
                    <v:textbox inset=",0,,0">
                      <w:txbxContent>
                        <w:p w14:paraId="1DAD6B71" w14:textId="77777777" w:rsidR="000C0ACC" w:rsidRDefault="000C0ACC" w:rsidP="006C756C"/>
                      </w:txbxContent>
                    </v:textbox>
                  </v:rect>
                </v:group>
                <v:group id="Group 6162" o:spid="_x0000_s1074" style="position:absolute;left:40005;top:990;width:9334;height:3956" coordorigin="8623,5445" coordsize="1470,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">
                  <v:group id="Group 6163" o:spid="_x0000_s1075" style="position:absolute;left:8623;top:5445;width:420;height:623" coordorigin="7678,5758" coordsize="420,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">
                    <v:rect id="Rectangle 6164" o:spid="_x0000_s1076" style="position:absolute;left:7678;top:5758;width:315;height: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" fillcolor="#ff9"/>
                    <v:rect id="Rectangle 6165" o:spid="_x0000_s1077" style="position:absolute;left:7783;top:5913;width:315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" fillcolor="#ff9"/>
                  </v:group>
                  <v:rect id="Rectangle 6166" o:spid="_x0000_s1078" style="position:absolute;left:9043;top:5601;width:105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" filled="f" stroked="f">
                    <v:textbox inset=",0,,0">
                      <w:txbxContent>
                        <w:p w14:paraId="0574E595" w14:textId="77777777" w:rsidR="000C0ACC" w:rsidRDefault="000C0ACC" w:rsidP="006C756C"/>
                      </w:txbxContent>
                    </v:textbox>
                  </v:rect>
                </v:group>
                <v:line id="Line 6168" o:spid="_x0000_s1079" style="position:absolute;visibility:visible;mso-wrap-style:square" from="42672,2971" to="50006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">
                  <v:stroke endarrow="block"/>
                </v:line>
                <v:group id="Group 6175" o:spid="_x0000_s1080" style="position:absolute;left:41795;top:9906;width:9335;height:3956" coordorigin="8623,5445" coordsize="1470,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">
                  <v:group id="Group 6176" o:spid="_x0000_s1081" style="position:absolute;left:8623;top:5445;width:420;height:623" coordorigin="7678,5758" coordsize="420,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">
                    <v:rect id="Rectangle 6177" o:spid="_x0000_s1082" style="position:absolute;left:7678;top:5758;width:315;height: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" fillcolor="#ff9"/>
                    <v:rect id="Rectangle 6178" o:spid="_x0000_s1083" style="position:absolute;left:7783;top:5913;width:315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" fillcolor="#ff9"/>
                  </v:group>
                  <v:rect id="Rectangle 6179" o:spid="_x0000_s1084" style="position:absolute;left:9043;top:5601;width:105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" filled="f" stroked="f">
                    <v:textbox inset=",0,,0">
                      <w:txbxContent>
                        <w:p w14:paraId="182B41BA" w14:textId="77777777" w:rsidR="000C0ACC" w:rsidRPr="005A38C0" w:rsidRDefault="000C0ACC" w:rsidP="006C756C">
                          <w:r>
                            <w:rPr>
                              <w:rFonts w:hint="eastAsia"/>
                            </w:rPr>
                            <w:t>failure</w:t>
                          </w:r>
                        </w:p>
                      </w:txbxContent>
                    </v:textbox>
                  </v:rect>
                </v:group>
                <v:line id="Line 6182" o:spid="_x0000_s1085" style="position:absolute;visibility:visible;mso-wrap-style:square" from="35337,8915" to="41795,10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">
                  <v:stroke endarrow="block"/>
                </v:line>
                <v:group id="Group 7923" o:spid="_x0000_s1086" style="position:absolute;left:4457;top:17830;width:9335;height:3956" coordorigin="4843,5757" coordsize="2415,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">
                  <v:group id="Group 7924" o:spid="_x0000_s1087" style="position:absolute;left:4843;top:5757;width:420;height:623" coordorigin="5152,4180" coordsize="34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">
                    <v:rect id="Rectangle 7925" o:spid="_x0000_s1088" style="position:absolute;left:5152;top:4180;width:255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" fillcolor="#ff9"/>
                    <v:rect id="Rectangle 7926" o:spid="_x0000_s1089" style="position:absolute;left:5237;top:4307;width:255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" fillcolor="#ff9"/>
                  </v:group>
                  <v:rect id="Rectangle 7927" o:spid="_x0000_s1090" style="position:absolute;left:5263;top:5913;width:1995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" filled="f" stroked="f">
                    <v:textbox inset=",0,,0">
                      <w:txbxContent>
                        <w:p w14:paraId="6A905FFD" w14:textId="77777777" w:rsidR="000C0ACC" w:rsidRDefault="000C0ACC" w:rsidP="006C756C">
                          <w:r>
                            <w:rPr>
                              <w:rFonts w:hint="eastAsia"/>
                            </w:rPr>
                            <w:t>roleList</w:t>
                          </w:r>
                          <w:r w:rsidRPr="00427C6E">
                            <w:t>.</w:t>
                          </w:r>
                          <w:r>
                            <w:rPr>
                              <w:rFonts w:hint="eastAsia"/>
                            </w:rPr>
                            <w:t>js</w:t>
                          </w:r>
                        </w:p>
                      </w:txbxContent>
                    </v:textbox>
                  </v:rect>
                </v:group>
                <v:line id="Line 7928" o:spid="_x0000_s1091" style="position:absolute;flip:x y;visibility:visible;mso-wrap-style:square" from="5124,9906" to="5130,17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">
                  <v:stroke endarrow="block"/>
                </v:line>
                <v:group id="Group 7929" o:spid="_x0000_s1092" style="position:absolute;left:47129;top:19812;width:13335;height:3956" coordorigin="4843,5757" coordsize="2415,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">
                  <v:group id="Group 7930" o:spid="_x0000_s1093" style="position:absolute;left:4843;top:5757;width:420;height:623" coordorigin="5152,4180" coordsize="34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">
                    <v:rect id="Rectangle 7931" o:spid="_x0000_s1094" style="position:absolute;left:5152;top:4180;width:255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" fillcolor="#ff9"/>
                    <v:rect id="Rectangle 7932" o:spid="_x0000_s1095" style="position:absolute;left:5237;top:4307;width:255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" fillcolor="#ff9"/>
                  </v:group>
                  <v:rect id="Rectangle 7933" o:spid="_x0000_s1096" style="position:absolute;left:5263;top:5913;width:1995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" filled="f" stroked="f">
                    <v:textbox inset=",0,,0">
                      <w:txbxContent>
                        <w:p w14:paraId="2C541405" w14:textId="77777777" w:rsidR="000C0ACC" w:rsidRDefault="000C0ACC" w:rsidP="006C756C">
                          <w:r>
                            <w:rPr>
                              <w:rFonts w:hint="eastAsia"/>
                            </w:rPr>
                            <w:t>roleList</w:t>
                          </w:r>
                          <w:r w:rsidRPr="00427C6E">
                            <w:t>.</w:t>
                          </w:r>
                          <w:r>
                            <w:rPr>
                              <w:rFonts w:hint="eastAsia"/>
                            </w:rPr>
                            <w:t>js</w:t>
                          </w:r>
                        </w:p>
                      </w:txbxContent>
                    </v:textbox>
                  </v:rect>
                </v:group>
                <v:line id="Line 7934" o:spid="_x0000_s1097" style="position:absolute;flip:x;visibility:visible;mso-wrap-style:square" from="48463,6934" to="51796,18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">
                  <v:stroke endarrow="block"/>
                </v:line>
                <v:line id="Line 7935" o:spid="_x0000_s1098" style="position:absolute;visibility:visible;mso-wrap-style:square" from="43795,13868" to="47129,18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">
                  <v:stroke endarrow="block"/>
                </v:line>
                <w10:anchorlock/>
              </v:group>
            </w:pict>
          </mc:Fallback>
        </mc:AlternateContent>
      </w:r>
      <w:r w:rsidR="00FC6BC0" w:rsidRPr="00807282">
        <w:rPr>
          <w:rFonts w:hint="eastAsia"/>
          <w:b/>
          <w:szCs w:val="21"/>
        </w:rPr>
        <w:t xml:space="preserve">                                                                </w:t>
      </w:r>
    </w:p>
    <w:p w14:paraId="64BF2411" w14:textId="3AEEAA69" w:rsidR="00E564E2" w:rsidRPr="00807282" w:rsidRDefault="006B4130" w:rsidP="00824024">
      <w:pPr>
        <w:pStyle w:val="a0"/>
        <w:spacing w:line="300" w:lineRule="auto"/>
        <w:rPr>
          <w:szCs w:val="21"/>
        </w:rPr>
      </w:pPr>
      <w:r w:rsidRPr="00807282">
        <w:rPr>
          <w:noProof/>
          <w:szCs w:val="21"/>
        </w:rPr>
        <w:lastRenderedPageBreak/>
        <mc:AlternateContent>
          <mc:Choice Requires="wpc">
            <w:drawing>
              <wp:inline distT="0" distB="0" distL="0" distR="0" wp14:anchorId="798A9E23" wp14:editId="72FBA4D0">
                <wp:extent cx="6313170" cy="3665220"/>
                <wp:effectExtent l="3810" t="0" r="0" b="0"/>
                <wp:docPr id="4585" name="画布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750094187" name="Rectangle 4587"/>
                        <wps:cNvSpPr>
                          <a:spLocks noChangeArrowheads="1"/>
                        </wps:cNvSpPr>
                        <wps:spPr bwMode="auto">
                          <a:xfrm>
                            <a:off x="175260" y="0"/>
                            <a:ext cx="140017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4F4ACF" w14:textId="77777777" w:rsidR="000C0ACC" w:rsidRDefault="000C0ACC" w:rsidP="00B01AD0">
                              <w:r>
                                <w:rPr>
                                  <w:rFonts w:hint="eastAsia"/>
                                </w:rPr>
                                <w:t>修改角色管理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254469083" name="Group 4588"/>
                        <wpg:cNvGrpSpPr>
                          <a:grpSpLocks/>
                        </wpg:cNvGrpSpPr>
                        <wpg:grpSpPr bwMode="auto">
                          <a:xfrm>
                            <a:off x="182880" y="1381760"/>
                            <a:ext cx="1533525" cy="416560"/>
                            <a:chOff x="2008" y="5881"/>
                            <a:chExt cx="2415" cy="656"/>
                          </a:xfrm>
                        </wpg:grpSpPr>
                        <wps:wsp>
                          <wps:cNvPr id="1740249326" name="Rectangle 4589"/>
                          <wps:cNvSpPr>
                            <a:spLocks noChangeArrowheads="1"/>
                          </wps:cNvSpPr>
                          <wps:spPr bwMode="auto">
                            <a:xfrm>
                              <a:off x="2428" y="5881"/>
                              <a:ext cx="1365" cy="312"/>
                            </a:xfrm>
                            <a:prstGeom prst="rect">
                              <a:avLst/>
                            </a:prstGeom>
                            <a:solidFill>
                              <a:srgbClr val="FFCC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3796920" name="Rectangle 4590"/>
                          <wps:cNvSpPr>
                            <a:spLocks noChangeArrowheads="1"/>
                          </wps:cNvSpPr>
                          <wps:spPr bwMode="auto">
                            <a:xfrm>
                              <a:off x="2008" y="6197"/>
                              <a:ext cx="2415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7D4B04" w14:textId="77777777" w:rsidR="000C0ACC" w:rsidRPr="000E06C4" w:rsidRDefault="000C0ACC" w:rsidP="00B01AD0">
                                <w:proofErr w:type="spellStart"/>
                                <w:r>
                                  <w:t>P</w:t>
                                </w:r>
                                <w:r>
                                  <w:rPr>
                                    <w:rFonts w:hint="eastAsia"/>
                                  </w:rPr>
                                  <w:t>tb_</w:t>
                                </w:r>
                                <w:proofErr w:type="gramStart"/>
                                <w:r>
                                  <w:rPr>
                                    <w:rFonts w:hint="eastAsia"/>
                                  </w:rPr>
                                  <w:t>edit</w:t>
                                </w:r>
                                <w:proofErr w:type="spellEnd"/>
                                <w:r>
                                  <w:rPr>
                                    <w:rFonts w:hint="eastAsia"/>
                                  </w:rPr>
                                  <w:t>(</w:t>
                                </w:r>
                                <w:proofErr w:type="gramEnd"/>
                                <w:r>
                                  <w:rPr>
                                    <w:rFonts w:hint="eastAsia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  <wpg:wgp>
                        <wpg:cNvPr id="1440167597" name="Group 4591"/>
                        <wpg:cNvGrpSpPr>
                          <a:grpSpLocks/>
                        </wpg:cNvGrpSpPr>
                        <wpg:grpSpPr bwMode="auto">
                          <a:xfrm>
                            <a:off x="1579245" y="1264920"/>
                            <a:ext cx="1200150" cy="612140"/>
                            <a:chOff x="4213" y="5757"/>
                            <a:chExt cx="1890" cy="964"/>
                          </a:xfrm>
                        </wpg:grpSpPr>
                        <wpg:grpSp>
                          <wpg:cNvPr id="1609138103" name="Group 4592"/>
                          <wpg:cNvGrpSpPr>
                            <a:grpSpLocks/>
                          </wpg:cNvGrpSpPr>
                          <wpg:grpSpPr bwMode="auto">
                            <a:xfrm>
                              <a:off x="4738" y="5757"/>
                              <a:ext cx="420" cy="623"/>
                              <a:chOff x="5152" y="4180"/>
                              <a:chExt cx="340" cy="510"/>
                            </a:xfrm>
                          </wpg:grpSpPr>
                          <wps:wsp>
                            <wps:cNvPr id="12668800" name="Rectangle 45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2" y="4180"/>
                                <a:ext cx="255" cy="3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19976128" name="Rectangle 45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7" y="4307"/>
                                <a:ext cx="255" cy="3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846934705" name="Rectangle 4595"/>
                          <wps:cNvSpPr>
                            <a:spLocks noChangeArrowheads="1"/>
                          </wps:cNvSpPr>
                          <wps:spPr bwMode="auto">
                            <a:xfrm>
                              <a:off x="4213" y="6381"/>
                              <a:ext cx="1890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DA43C8" w14:textId="77777777" w:rsidR="000C0ACC" w:rsidRDefault="000C0ACC" w:rsidP="00B01AD0">
                                <w:r>
                                  <w:rPr>
                                    <w:rFonts w:hint="eastAsia"/>
                                  </w:rPr>
                                  <w:t xml:space="preserve"> myFormWin2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  <wpg:wgp>
                        <wpg:cNvPr id="1251072704" name="Group 4601"/>
                        <wpg:cNvGrpSpPr>
                          <a:grpSpLocks/>
                        </wpg:cNvGrpSpPr>
                        <wpg:grpSpPr bwMode="auto">
                          <a:xfrm>
                            <a:off x="4312920" y="1584960"/>
                            <a:ext cx="1133475" cy="395605"/>
                            <a:chOff x="4843" y="6537"/>
                            <a:chExt cx="1785" cy="623"/>
                          </a:xfrm>
                        </wpg:grpSpPr>
                        <wpg:grpSp>
                          <wpg:cNvPr id="305517443" name="Group 4602"/>
                          <wpg:cNvGrpSpPr>
                            <a:grpSpLocks/>
                          </wpg:cNvGrpSpPr>
                          <wpg:grpSpPr bwMode="auto">
                            <a:xfrm>
                              <a:off x="4843" y="6537"/>
                              <a:ext cx="420" cy="623"/>
                              <a:chOff x="5152" y="4180"/>
                              <a:chExt cx="340" cy="510"/>
                            </a:xfrm>
                          </wpg:grpSpPr>
                          <wps:wsp>
                            <wps:cNvPr id="2000068635" name="Rectangle 46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2" y="4180"/>
                                <a:ext cx="255" cy="3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64782569" name="Rectangle 46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7" y="4307"/>
                                <a:ext cx="255" cy="3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958855803" name="Rectangle 4605"/>
                          <wps:cNvSpPr>
                            <a:spLocks noChangeArrowheads="1"/>
                          </wps:cNvSpPr>
                          <wps:spPr bwMode="auto">
                            <a:xfrm>
                              <a:off x="5263" y="6693"/>
                              <a:ext cx="1365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C0FE08" w14:textId="77777777" w:rsidR="000C0ACC" w:rsidRDefault="000C0ACC" w:rsidP="00B01AD0">
                                <w:r>
                                  <w:rPr>
                                    <w:rFonts w:hint="eastAsia"/>
                                  </w:rPr>
                                  <w:t>failure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  <wps:wsp>
                        <wps:cNvPr id="603529093" name="Line 4606"/>
                        <wps:cNvCnPr>
                          <a:cxnSpLocks noChangeShapeType="1"/>
                        </wps:cNvCnPr>
                        <wps:spPr bwMode="auto">
                          <a:xfrm>
                            <a:off x="1312545" y="1480185"/>
                            <a:ext cx="6000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4885147" name="Line 4607"/>
                        <wps:cNvCnPr>
                          <a:cxnSpLocks noChangeShapeType="1"/>
                        </wps:cNvCnPr>
                        <wps:spPr bwMode="auto">
                          <a:xfrm>
                            <a:off x="2179320" y="1480185"/>
                            <a:ext cx="66675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18719481" name="Group 4608"/>
                        <wpg:cNvGrpSpPr>
                          <a:grpSpLocks/>
                        </wpg:cNvGrpSpPr>
                        <wpg:grpSpPr bwMode="auto">
                          <a:xfrm>
                            <a:off x="2712720" y="1287780"/>
                            <a:ext cx="1200150" cy="741680"/>
                            <a:chOff x="2218" y="5913"/>
                            <a:chExt cx="1890" cy="652"/>
                          </a:xfrm>
                        </wpg:grpSpPr>
                        <wps:wsp>
                          <wps:cNvPr id="2084523296" name="Rectangle 4609"/>
                          <wps:cNvSpPr>
                            <a:spLocks noChangeArrowheads="1"/>
                          </wps:cNvSpPr>
                          <wps:spPr bwMode="auto">
                            <a:xfrm>
                              <a:off x="2428" y="5913"/>
                              <a:ext cx="1365" cy="312"/>
                            </a:xfrm>
                            <a:prstGeom prst="rect">
                              <a:avLst/>
                            </a:prstGeom>
                            <a:solidFill>
                              <a:srgbClr val="CCFFCC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5529667" name="Rectangle 4610"/>
                          <wps:cNvSpPr>
                            <a:spLocks noChangeArrowheads="1"/>
                          </wps:cNvSpPr>
                          <wps:spPr bwMode="auto">
                            <a:xfrm>
                              <a:off x="2218" y="6225"/>
                              <a:ext cx="1890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13244C" w14:textId="77777777" w:rsidR="000C0ACC" w:rsidRDefault="000C0ACC" w:rsidP="00B01AD0">
                                <w:proofErr w:type="spellStart"/>
                                <w:proofErr w:type="gramStart"/>
                                <w:r>
                                  <w:rPr>
                                    <w:rFonts w:hint="eastAsia"/>
                                  </w:rPr>
                                  <w:t>roleManage!editRole</w:t>
                                </w:r>
                                <w:proofErr w:type="spellEnd"/>
                                <w:proofErr w:type="gramEnd"/>
                              </w:p>
                              <w:p w14:paraId="51645498" w14:textId="77777777" w:rsidR="000C0ACC" w:rsidRPr="000E06C4" w:rsidRDefault="000C0ACC" w:rsidP="00B01AD0"/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  <wps:wsp>
                        <wps:cNvPr id="2058005604" name="Line 4611"/>
                        <wps:cNvCnPr>
                          <a:cxnSpLocks noChangeShapeType="1"/>
                        </wps:cNvCnPr>
                        <wps:spPr bwMode="auto">
                          <a:xfrm>
                            <a:off x="3712845" y="1480185"/>
                            <a:ext cx="600075" cy="2038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3591403" name="Line 4613"/>
                        <wps:cNvCnPr>
                          <a:cxnSpLocks noChangeShapeType="1"/>
                        </wps:cNvCnPr>
                        <wps:spPr bwMode="auto">
                          <a:xfrm flipV="1">
                            <a:off x="3712845" y="985520"/>
                            <a:ext cx="666750" cy="495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1057766069" name="Group 4614"/>
                        <wpg:cNvGrpSpPr>
                          <a:grpSpLocks/>
                        </wpg:cNvGrpSpPr>
                        <wpg:grpSpPr bwMode="auto">
                          <a:xfrm>
                            <a:off x="4379595" y="787400"/>
                            <a:ext cx="933450" cy="395605"/>
                            <a:chOff x="8623" y="5445"/>
                            <a:chExt cx="1470" cy="623"/>
                          </a:xfrm>
                        </wpg:grpSpPr>
                        <wpg:grpSp>
                          <wpg:cNvPr id="1499289356" name="Group 4615"/>
                          <wpg:cNvGrpSpPr>
                            <a:grpSpLocks/>
                          </wpg:cNvGrpSpPr>
                          <wpg:grpSpPr bwMode="auto">
                            <a:xfrm>
                              <a:off x="8623" y="5445"/>
                              <a:ext cx="420" cy="623"/>
                              <a:chOff x="7678" y="5758"/>
                              <a:chExt cx="420" cy="623"/>
                            </a:xfrm>
                          </wpg:grpSpPr>
                          <wps:wsp>
                            <wps:cNvPr id="1729550366" name="Rectangle 46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678" y="5758"/>
                                <a:ext cx="315" cy="4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4358059" name="Rectangle 46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83" y="5913"/>
                                <a:ext cx="315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045656906" name="Rectangle 4618"/>
                          <wps:cNvSpPr>
                            <a:spLocks noChangeArrowheads="1"/>
                          </wps:cNvSpPr>
                          <wps:spPr bwMode="auto">
                            <a:xfrm>
                              <a:off x="9043" y="5601"/>
                              <a:ext cx="1050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14C693" w14:textId="77777777" w:rsidR="000C0ACC" w:rsidRDefault="000C0ACC" w:rsidP="00B01AD0"/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  <wps:wsp>
                        <wps:cNvPr id="1686533520" name="Rectangle 4672"/>
                        <wps:cNvSpPr>
                          <a:spLocks noChangeArrowheads="1"/>
                        </wps:cNvSpPr>
                        <wps:spPr bwMode="auto">
                          <a:xfrm>
                            <a:off x="4246245" y="1217930"/>
                            <a:ext cx="600075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436815" w14:textId="77777777" w:rsidR="000C0ACC" w:rsidRDefault="000C0ACC" w:rsidP="00B01AD0">
                              <w:r>
                                <w:rPr>
                                  <w:rFonts w:hint="eastAsia"/>
                                </w:rPr>
                                <w:t>success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3019879" name="Line 6188"/>
                        <wps:cNvCnPr>
                          <a:cxnSpLocks noChangeShapeType="1"/>
                        </wps:cNvCnPr>
                        <wps:spPr bwMode="auto">
                          <a:xfrm>
                            <a:off x="4646295" y="985520"/>
                            <a:ext cx="46672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16501269" name="Rectangle 6189"/>
                        <wps:cNvSpPr>
                          <a:spLocks noChangeArrowheads="1"/>
                        </wps:cNvSpPr>
                        <wps:spPr bwMode="auto">
                          <a:xfrm>
                            <a:off x="4912995" y="1188720"/>
                            <a:ext cx="133350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F2F2F7" w14:textId="77777777" w:rsidR="000C0ACC" w:rsidRDefault="000C0ACC" w:rsidP="00B01AD0">
                              <w:proofErr w:type="spellStart"/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roleManage!roleList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1303521989" name="Group 6183"/>
                        <wpg:cNvGrpSpPr>
                          <a:grpSpLocks/>
                        </wpg:cNvGrpSpPr>
                        <wpg:grpSpPr bwMode="auto">
                          <a:xfrm>
                            <a:off x="5046345" y="769620"/>
                            <a:ext cx="933450" cy="395605"/>
                            <a:chOff x="8623" y="5445"/>
                            <a:chExt cx="1470" cy="623"/>
                          </a:xfrm>
                        </wpg:grpSpPr>
                        <wpg:grpSp>
                          <wpg:cNvPr id="1295521179" name="Group 6184"/>
                          <wpg:cNvGrpSpPr>
                            <a:grpSpLocks/>
                          </wpg:cNvGrpSpPr>
                          <wpg:grpSpPr bwMode="auto">
                            <a:xfrm>
                              <a:off x="8623" y="5445"/>
                              <a:ext cx="420" cy="623"/>
                              <a:chOff x="7678" y="5758"/>
                              <a:chExt cx="420" cy="623"/>
                            </a:xfrm>
                          </wpg:grpSpPr>
                          <wps:wsp>
                            <wps:cNvPr id="2129207534" name="Rectangle 61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678" y="5758"/>
                                <a:ext cx="315" cy="4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60644729" name="Rectangle 61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83" y="5913"/>
                                <a:ext cx="315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609849974" name="Rectangle 6187"/>
                          <wps:cNvSpPr>
                            <a:spLocks noChangeArrowheads="1"/>
                          </wps:cNvSpPr>
                          <wps:spPr bwMode="auto">
                            <a:xfrm>
                              <a:off x="9043" y="5601"/>
                              <a:ext cx="1050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13B943" w14:textId="77777777" w:rsidR="000C0ACC" w:rsidRDefault="000C0ACC" w:rsidP="00B01AD0"/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  <wpg:wgp>
                        <wpg:cNvPr id="1553660781" name="Group 7936"/>
                        <wpg:cNvGrpSpPr>
                          <a:grpSpLocks/>
                        </wpg:cNvGrpSpPr>
                        <wpg:grpSpPr bwMode="auto">
                          <a:xfrm>
                            <a:off x="579120" y="396240"/>
                            <a:ext cx="1133475" cy="395605"/>
                            <a:chOff x="4843" y="6537"/>
                            <a:chExt cx="1785" cy="623"/>
                          </a:xfrm>
                        </wpg:grpSpPr>
                        <wpg:grpSp>
                          <wpg:cNvPr id="291235438" name="Group 7937"/>
                          <wpg:cNvGrpSpPr>
                            <a:grpSpLocks/>
                          </wpg:cNvGrpSpPr>
                          <wpg:grpSpPr bwMode="auto">
                            <a:xfrm>
                              <a:off x="4843" y="6537"/>
                              <a:ext cx="420" cy="623"/>
                              <a:chOff x="5152" y="4180"/>
                              <a:chExt cx="340" cy="510"/>
                            </a:xfrm>
                          </wpg:grpSpPr>
                          <wps:wsp>
                            <wps:cNvPr id="436608233" name="Rectangle 79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2" y="4180"/>
                                <a:ext cx="255" cy="3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83660901" name="Rectangle 79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7" y="4307"/>
                                <a:ext cx="255" cy="3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85620628" name="Rectangle 7940"/>
                          <wps:cNvSpPr>
                            <a:spLocks noChangeArrowheads="1"/>
                          </wps:cNvSpPr>
                          <wps:spPr bwMode="auto">
                            <a:xfrm>
                              <a:off x="5263" y="6693"/>
                              <a:ext cx="1365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D05622" w14:textId="77777777" w:rsidR="000C0ACC" w:rsidRDefault="000C0ACC" w:rsidP="00B01AD0">
                                <w:r>
                                  <w:rPr>
                                    <w:rFonts w:hint="eastAsia"/>
                                  </w:rPr>
                                  <w:t>roleList</w:t>
                                </w:r>
                                <w:r w:rsidRPr="00427C6E">
                                  <w:t>.</w:t>
                                </w:r>
                                <w:r>
                                  <w:t>js</w:t>
                                </w:r>
                              </w:p>
                              <w:p w14:paraId="0E8540D9" w14:textId="77777777" w:rsidR="000C0ACC" w:rsidRPr="006D4940" w:rsidRDefault="000C0ACC" w:rsidP="00B01AD0"/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  <wps:wsp>
                        <wps:cNvPr id="927288567" name="Line 7946"/>
                        <wps:cNvCnPr>
                          <a:cxnSpLocks noChangeShapeType="1"/>
                        </wps:cNvCnPr>
                        <wps:spPr bwMode="auto">
                          <a:xfrm>
                            <a:off x="779145" y="792480"/>
                            <a:ext cx="635" cy="594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1190027353" name="Group 7960"/>
                        <wpg:cNvGrpSpPr>
                          <a:grpSpLocks/>
                        </wpg:cNvGrpSpPr>
                        <wpg:grpSpPr bwMode="auto">
                          <a:xfrm>
                            <a:off x="4712970" y="2773680"/>
                            <a:ext cx="1133475" cy="395605"/>
                            <a:chOff x="4843" y="6537"/>
                            <a:chExt cx="1785" cy="623"/>
                          </a:xfrm>
                        </wpg:grpSpPr>
                        <wpg:grpSp>
                          <wpg:cNvPr id="1309382651" name="Group 7961"/>
                          <wpg:cNvGrpSpPr>
                            <a:grpSpLocks/>
                          </wpg:cNvGrpSpPr>
                          <wpg:grpSpPr bwMode="auto">
                            <a:xfrm>
                              <a:off x="4843" y="6537"/>
                              <a:ext cx="420" cy="623"/>
                              <a:chOff x="5152" y="4180"/>
                              <a:chExt cx="340" cy="510"/>
                            </a:xfrm>
                          </wpg:grpSpPr>
                          <wps:wsp>
                            <wps:cNvPr id="2001160564" name="Rectangle 79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2" y="4180"/>
                                <a:ext cx="255" cy="3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41652583" name="Rectangle 79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7" y="4307"/>
                                <a:ext cx="255" cy="3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511229666" name="Rectangle 7964"/>
                          <wps:cNvSpPr>
                            <a:spLocks noChangeArrowheads="1"/>
                          </wps:cNvSpPr>
                          <wps:spPr bwMode="auto">
                            <a:xfrm>
                              <a:off x="5263" y="6693"/>
                              <a:ext cx="1365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310652" w14:textId="77777777" w:rsidR="000C0ACC" w:rsidRDefault="000C0ACC" w:rsidP="00B01AD0">
                                <w:r>
                                  <w:rPr>
                                    <w:rFonts w:hint="eastAsia"/>
                                  </w:rPr>
                                  <w:t>roleList</w:t>
                                </w:r>
                                <w:r w:rsidRPr="00427C6E">
                                  <w:t>.</w:t>
                                </w:r>
                                <w:r>
                                  <w:t>js</w:t>
                                </w:r>
                              </w:p>
                              <w:p w14:paraId="6ECC4EEE" w14:textId="77777777" w:rsidR="000C0ACC" w:rsidRPr="006D4940" w:rsidRDefault="000C0ACC" w:rsidP="00B01AD0"/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  <wps:wsp>
                        <wps:cNvPr id="138005789" name="Line 7970"/>
                        <wps:cNvCnPr>
                          <a:cxnSpLocks noChangeShapeType="1"/>
                        </wps:cNvCnPr>
                        <wps:spPr bwMode="auto">
                          <a:xfrm flipH="1">
                            <a:off x="4912995" y="1485900"/>
                            <a:ext cx="600075" cy="12877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4832569" name="Line 7971"/>
                        <wps:cNvCnPr>
                          <a:cxnSpLocks noChangeShapeType="1"/>
                        </wps:cNvCnPr>
                        <wps:spPr bwMode="auto">
                          <a:xfrm>
                            <a:off x="4512945" y="1981200"/>
                            <a:ext cx="200025" cy="7924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98A9E23" id="画布 2" o:spid="_x0000_s1099" editas="canvas" style="width:497.1pt;height:288.6pt;mso-position-horizontal-relative:char;mso-position-vertical-relative:line" coordsize="63131,36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">
                <v:shape id="_x0000_s1100" type="#_x0000_t75" style="position:absolute;width:63131;height:36652;visibility:visible;mso-wrap-style:square">
                  <v:fill o:detectmouseclick="t"/>
                  <v:path o:connecttype="none"/>
                </v:shape>
                <v:rect id="Rectangle 4587" o:spid="_x0000_s1101" style="position:absolute;left:1752;width:14002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" filled="f" stroked="f">
                  <v:textbox>
                    <w:txbxContent>
                      <w:p w14:paraId="404F4ACF" w14:textId="77777777" w:rsidR="000C0ACC" w:rsidRDefault="000C0ACC" w:rsidP="00B01AD0">
                        <w:r>
                          <w:rPr>
                            <w:rFonts w:hint="eastAsia"/>
                          </w:rPr>
                          <w:t>修改角色管理</w:t>
                        </w:r>
                      </w:p>
                    </w:txbxContent>
                  </v:textbox>
                </v:rect>
                <v:group id="Group 4588" o:spid="_x0000_s1102" style="position:absolute;left:1828;top:13817;width:15336;height:4166" coordorigin="2008,5881" coordsize="2415,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">
                  <v:rect id="Rectangle 4589" o:spid="_x0000_s1103" style="position:absolute;left:2428;top:5881;width:1365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" fillcolor="#fc0"/>
                  <v:rect id="Rectangle 4590" o:spid="_x0000_s1104" style="position:absolute;left:2008;top:6197;width:2415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" filled="f" stroked="f">
                    <v:textbox inset=",0,,0">
                      <w:txbxContent>
                        <w:p w14:paraId="387D4B04" w14:textId="77777777" w:rsidR="000C0ACC" w:rsidRPr="000E06C4" w:rsidRDefault="000C0ACC" w:rsidP="00B01AD0">
                          <w:proofErr w:type="spellStart"/>
                          <w:r>
                            <w:t>P</w:t>
                          </w:r>
                          <w:r>
                            <w:rPr>
                              <w:rFonts w:hint="eastAsia"/>
                            </w:rPr>
                            <w:t>tb_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edit</w:t>
                          </w:r>
                          <w:proofErr w:type="spellEnd"/>
                          <w:r>
                            <w:rPr>
                              <w:rFonts w:hint="eastAsia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)</w:t>
                          </w:r>
                        </w:p>
                      </w:txbxContent>
                    </v:textbox>
                  </v:rect>
                </v:group>
                <v:group id="Group 4591" o:spid="_x0000_s1105" style="position:absolute;left:15792;top:12649;width:12001;height:6121" coordorigin="4213,5757" coordsize="1890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">
                  <v:group id="Group 4592" o:spid="_x0000_s1106" style="position:absolute;left:4738;top:5757;width:420;height:623" coordorigin="5152,4180" coordsize="34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">
                    <v:rect id="Rectangle 4593" o:spid="_x0000_s1107" style="position:absolute;left:5152;top:4180;width:255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" fillcolor="#ff9"/>
                    <v:rect id="Rectangle 4594" o:spid="_x0000_s1108" style="position:absolute;left:5237;top:4307;width:255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" fillcolor="#ff9"/>
                  </v:group>
                  <v:rect id="Rectangle 4595" o:spid="_x0000_s1109" style="position:absolute;left:4213;top:6381;width:189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" filled="f" stroked="f">
                    <v:textbox inset=",0,,0">
                      <w:txbxContent>
                        <w:p w14:paraId="3CDA43C8" w14:textId="77777777" w:rsidR="000C0ACC" w:rsidRDefault="000C0ACC" w:rsidP="00B01AD0">
                          <w:r>
                            <w:rPr>
                              <w:rFonts w:hint="eastAsia"/>
                            </w:rPr>
                            <w:t xml:space="preserve"> myFormWin2</w:t>
                          </w:r>
                        </w:p>
                      </w:txbxContent>
                    </v:textbox>
                  </v:rect>
                </v:group>
                <v:group id="Group 4601" o:spid="_x0000_s1110" style="position:absolute;left:43129;top:15849;width:11334;height:3956" coordorigin="4843,6537" coordsize="1785,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">
                  <v:group id="Group 4602" o:spid="_x0000_s1111" style="position:absolute;left:4843;top:6537;width:420;height:623" coordorigin="5152,4180" coordsize="34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">
                    <v:rect id="Rectangle 4603" o:spid="_x0000_s1112" style="position:absolute;left:5152;top:4180;width:255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" fillcolor="#ff9"/>
                    <v:rect id="Rectangle 4604" o:spid="_x0000_s1113" style="position:absolute;left:5237;top:4307;width:255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" fillcolor="#ff9"/>
                  </v:group>
                  <v:rect id="Rectangle 4605" o:spid="_x0000_s1114" style="position:absolute;left:5263;top:6693;width:1365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" filled="f" stroked="f">
                    <v:textbox inset=",0,,0">
                      <w:txbxContent>
                        <w:p w14:paraId="3CC0FE08" w14:textId="77777777" w:rsidR="000C0ACC" w:rsidRDefault="000C0ACC" w:rsidP="00B01AD0">
                          <w:r>
                            <w:rPr>
                              <w:rFonts w:hint="eastAsia"/>
                            </w:rPr>
                            <w:t>failure</w:t>
                          </w:r>
                        </w:p>
                      </w:txbxContent>
                    </v:textbox>
                  </v:rect>
                </v:group>
                <v:line id="Line 4606" o:spid="_x0000_s1115" style="position:absolute;visibility:visible;mso-wrap-style:square" from="13125,14801" to="19126,14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">
                  <v:stroke endarrow="block"/>
                </v:line>
                <v:line id="Line 4607" o:spid="_x0000_s1116" style="position:absolute;visibility:visible;mso-wrap-style:square" from="21793,14801" to="28460,14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">
                  <v:stroke endarrow="block"/>
                </v:line>
                <v:group id="Group 4608" o:spid="_x0000_s1117" style="position:absolute;left:27127;top:12877;width:12001;height:7417" coordorigin="2218,5913" coordsize="1890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">
                  <v:rect id="Rectangle 4609" o:spid="_x0000_s1118" style="position:absolute;left:2428;top:5913;width:1365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" fillcolor="#cfc"/>
                  <v:rect id="Rectangle 4610" o:spid="_x0000_s1119" style="position:absolute;left:2218;top:6225;width:189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" filled="f" stroked="f">
                    <v:textbox inset=",0,,0">
                      <w:txbxContent>
                        <w:p w14:paraId="3813244C" w14:textId="77777777" w:rsidR="000C0ACC" w:rsidRDefault="000C0ACC" w:rsidP="00B01AD0">
                          <w:proofErr w:type="spellStart"/>
                          <w:proofErr w:type="gramStart"/>
                          <w:r>
                            <w:rPr>
                              <w:rFonts w:hint="eastAsia"/>
                            </w:rPr>
                            <w:t>roleManage!editRole</w:t>
                          </w:r>
                          <w:proofErr w:type="spellEnd"/>
                          <w:proofErr w:type="gramEnd"/>
                        </w:p>
                        <w:p w14:paraId="51645498" w14:textId="77777777" w:rsidR="000C0ACC" w:rsidRPr="000E06C4" w:rsidRDefault="000C0ACC" w:rsidP="00B01AD0"/>
                      </w:txbxContent>
                    </v:textbox>
                  </v:rect>
                </v:group>
                <v:line id="Line 4611" o:spid="_x0000_s1120" style="position:absolute;visibility:visible;mso-wrap-style:square" from="37128,14801" to="43129,16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">
                  <v:stroke endarrow="block"/>
                </v:line>
                <v:line id="Line 4613" o:spid="_x0000_s1121" style="position:absolute;flip:y;visibility:visible;mso-wrap-style:square" from="37128,9855" to="43795,14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">
                  <v:stroke endarrow="block"/>
                </v:line>
                <v:group id="Group 4614" o:spid="_x0000_s1122" style="position:absolute;left:43795;top:7874;width:9335;height:3956" coordorigin="8623,5445" coordsize="1470,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">
                  <v:group id="Group 4615" o:spid="_x0000_s1123" style="position:absolute;left:8623;top:5445;width:420;height:623" coordorigin="7678,5758" coordsize="420,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">
                    <v:rect id="Rectangle 4616" o:spid="_x0000_s1124" style="position:absolute;left:7678;top:5758;width:315;height: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" fillcolor="#ff9"/>
                    <v:rect id="Rectangle 4617" o:spid="_x0000_s1125" style="position:absolute;left:7783;top:5913;width:315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" fillcolor="#ff9"/>
                  </v:group>
                  <v:rect id="Rectangle 4618" o:spid="_x0000_s1126" style="position:absolute;left:9043;top:5601;width:105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" filled="f" stroked="f">
                    <v:textbox inset=",0,,0">
                      <w:txbxContent>
                        <w:p w14:paraId="6914C693" w14:textId="77777777" w:rsidR="000C0ACC" w:rsidRDefault="000C0ACC" w:rsidP="00B01AD0"/>
                      </w:txbxContent>
                    </v:textbox>
                  </v:rect>
                </v:group>
                <v:rect id="Rectangle 4672" o:spid="_x0000_s1127" style="position:absolute;left:42462;top:12179;width:6001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" stroked="f">
                  <v:textbox>
                    <w:txbxContent>
                      <w:p w14:paraId="36436815" w14:textId="77777777" w:rsidR="000C0ACC" w:rsidRDefault="000C0ACC" w:rsidP="00B01AD0">
                        <w:r>
                          <w:rPr>
                            <w:rFonts w:hint="eastAsia"/>
                          </w:rPr>
                          <w:t>success</w:t>
                        </w:r>
                      </w:p>
                    </w:txbxContent>
                  </v:textbox>
                </v:rect>
                <v:line id="Line 6188" o:spid="_x0000_s1128" style="position:absolute;visibility:visible;mso-wrap-style:square" from="46462,9855" to="51130,9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">
                  <v:stroke endarrow="block"/>
                </v:line>
                <v:rect id="Rectangle 6189" o:spid="_x0000_s1129" style="position:absolute;left:49129;top:11887;width:13335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" stroked="f">
                  <v:textbox>
                    <w:txbxContent>
                      <w:p w14:paraId="46F2F2F7" w14:textId="77777777" w:rsidR="000C0ACC" w:rsidRDefault="000C0ACC" w:rsidP="00B01AD0">
                        <w:proofErr w:type="spellStart"/>
                        <w:proofErr w:type="gramStart"/>
                        <w:r>
                          <w:rPr>
                            <w:rFonts w:hint="eastAsia"/>
                          </w:rPr>
                          <w:t>roleManage!roleList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group id="Group 6183" o:spid="_x0000_s1130" style="position:absolute;left:50463;top:7696;width:9334;height:3956" coordorigin="8623,5445" coordsize="1470,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">
                  <v:group id="Group 6184" o:spid="_x0000_s1131" style="position:absolute;left:8623;top:5445;width:420;height:623" coordorigin="7678,5758" coordsize="420,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">
                    <v:rect id="Rectangle 6185" o:spid="_x0000_s1132" style="position:absolute;left:7678;top:5758;width:315;height: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" fillcolor="#ff9"/>
                    <v:rect id="Rectangle 6186" o:spid="_x0000_s1133" style="position:absolute;left:7783;top:5913;width:315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" fillcolor="#ff9"/>
                  </v:group>
                  <v:rect id="Rectangle 6187" o:spid="_x0000_s1134" style="position:absolute;left:9043;top:5601;width:105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" filled="f" stroked="f">
                    <v:textbox inset=",0,,0">
                      <w:txbxContent>
                        <w:p w14:paraId="0013B943" w14:textId="77777777" w:rsidR="000C0ACC" w:rsidRDefault="000C0ACC" w:rsidP="00B01AD0"/>
                      </w:txbxContent>
                    </v:textbox>
                  </v:rect>
                </v:group>
                <v:group id="Group 7936" o:spid="_x0000_s1135" style="position:absolute;left:5791;top:3962;width:11334;height:3956" coordorigin="4843,6537" coordsize="1785,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">
                  <v:group id="Group 7937" o:spid="_x0000_s1136" style="position:absolute;left:4843;top:6537;width:420;height:623" coordorigin="5152,4180" coordsize="34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">
                    <v:rect id="Rectangle 7938" o:spid="_x0000_s1137" style="position:absolute;left:5152;top:4180;width:255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" fillcolor="#ff9"/>
                    <v:rect id="Rectangle 7939" o:spid="_x0000_s1138" style="position:absolute;left:5237;top:4307;width:255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" fillcolor="#ff9"/>
                  </v:group>
                  <v:rect id="Rectangle 7940" o:spid="_x0000_s1139" style="position:absolute;left:5263;top:6693;width:1365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" filled="f" stroked="f">
                    <v:textbox inset=",0,,0">
                      <w:txbxContent>
                        <w:p w14:paraId="77D05622" w14:textId="77777777" w:rsidR="000C0ACC" w:rsidRDefault="000C0ACC" w:rsidP="00B01AD0">
                          <w:r>
                            <w:rPr>
                              <w:rFonts w:hint="eastAsia"/>
                            </w:rPr>
                            <w:t>roleList</w:t>
                          </w:r>
                          <w:r w:rsidRPr="00427C6E">
                            <w:t>.</w:t>
                          </w:r>
                          <w:r>
                            <w:t>js</w:t>
                          </w:r>
                        </w:p>
                        <w:p w14:paraId="0E8540D9" w14:textId="77777777" w:rsidR="000C0ACC" w:rsidRPr="006D4940" w:rsidRDefault="000C0ACC" w:rsidP="00B01AD0"/>
                      </w:txbxContent>
                    </v:textbox>
                  </v:rect>
                </v:group>
                <v:line id="Line 7946" o:spid="_x0000_s1140" style="position:absolute;visibility:visible;mso-wrap-style:square" from="7791,7924" to="7797,13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">
                  <v:stroke endarrow="block"/>
                </v:line>
                <v:group id="Group 7960" o:spid="_x0000_s1141" style="position:absolute;left:47129;top:27736;width:11335;height:3956" coordorigin="4843,6537" coordsize="1785,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">
                  <v:group id="Group 7961" o:spid="_x0000_s1142" style="position:absolute;left:4843;top:6537;width:420;height:623" coordorigin="5152,4180" coordsize="34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">
                    <v:rect id="Rectangle 7962" o:spid="_x0000_s1143" style="position:absolute;left:5152;top:4180;width:255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" fillcolor="#ff9"/>
                    <v:rect id="Rectangle 7963" o:spid="_x0000_s1144" style="position:absolute;left:5237;top:4307;width:255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" fillcolor="#ff9"/>
                  </v:group>
                  <v:rect id="Rectangle 7964" o:spid="_x0000_s1145" style="position:absolute;left:5263;top:6693;width:1365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" filled="f" stroked="f">
                    <v:textbox inset=",0,,0">
                      <w:txbxContent>
                        <w:p w14:paraId="37310652" w14:textId="77777777" w:rsidR="000C0ACC" w:rsidRDefault="000C0ACC" w:rsidP="00B01AD0">
                          <w:r>
                            <w:rPr>
                              <w:rFonts w:hint="eastAsia"/>
                            </w:rPr>
                            <w:t>roleList</w:t>
                          </w:r>
                          <w:r w:rsidRPr="00427C6E">
                            <w:t>.</w:t>
                          </w:r>
                          <w:r>
                            <w:t>js</w:t>
                          </w:r>
                        </w:p>
                        <w:p w14:paraId="6ECC4EEE" w14:textId="77777777" w:rsidR="000C0ACC" w:rsidRPr="006D4940" w:rsidRDefault="000C0ACC" w:rsidP="00B01AD0"/>
                      </w:txbxContent>
                    </v:textbox>
                  </v:rect>
                </v:group>
                <v:line id="Line 7970" o:spid="_x0000_s1146" style="position:absolute;flip:x;visibility:visible;mso-wrap-style:square" from="49129,14859" to="55130,27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">
                  <v:stroke endarrow="block"/>
                </v:line>
                <v:line id="Line 7971" o:spid="_x0000_s1147" style="position:absolute;visibility:visible;mso-wrap-style:square" from="45129,19812" to="47129,27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">
                  <v:stroke endarrow="block"/>
                </v:line>
                <w10:anchorlock/>
              </v:group>
            </w:pict>
          </mc:Fallback>
        </mc:AlternateContent>
      </w:r>
      <w:r w:rsidR="00FC6BC0" w:rsidRPr="00807282">
        <w:rPr>
          <w:rFonts w:hint="eastAsia"/>
          <w:b/>
          <w:szCs w:val="21"/>
        </w:rPr>
        <w:t xml:space="preserve">                                                                </w:t>
      </w:r>
    </w:p>
    <w:p w14:paraId="13D78841" w14:textId="0692121E" w:rsidR="00E564E2" w:rsidRPr="00807282" w:rsidRDefault="006B4130" w:rsidP="00824024">
      <w:pPr>
        <w:pStyle w:val="a0"/>
        <w:spacing w:line="300" w:lineRule="auto"/>
        <w:rPr>
          <w:szCs w:val="21"/>
        </w:rPr>
      </w:pPr>
      <w:r w:rsidRPr="00807282">
        <w:rPr>
          <w:noProof/>
          <w:szCs w:val="21"/>
        </w:rPr>
        <mc:AlternateContent>
          <mc:Choice Requires="wpc">
            <w:drawing>
              <wp:inline distT="0" distB="0" distL="0" distR="0" wp14:anchorId="4C27810D" wp14:editId="1F0E66FF">
                <wp:extent cx="6046470" cy="3566160"/>
                <wp:effectExtent l="3810" t="3810" r="0" b="1905"/>
                <wp:docPr id="4567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799391029" name="Rectangle 4569"/>
                        <wps:cNvSpPr>
                          <a:spLocks noChangeArrowheads="1"/>
                        </wps:cNvSpPr>
                        <wps:spPr bwMode="auto">
                          <a:xfrm>
                            <a:off x="133350" y="0"/>
                            <a:ext cx="140017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BC9D5F" w14:textId="77777777" w:rsidR="000C0ACC" w:rsidRDefault="000C0ACC" w:rsidP="00FB4018">
                              <w:r>
                                <w:rPr>
                                  <w:rFonts w:hint="eastAsia"/>
                                </w:rPr>
                                <w:t>删除角色管理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29847725" name="Group 4570"/>
                        <wpg:cNvGrpSpPr>
                          <a:grpSpLocks/>
                        </wpg:cNvGrpSpPr>
                        <wpg:grpSpPr bwMode="auto">
                          <a:xfrm>
                            <a:off x="645795" y="1386840"/>
                            <a:ext cx="1200150" cy="692785"/>
                            <a:chOff x="2218" y="5913"/>
                            <a:chExt cx="1890" cy="652"/>
                          </a:xfrm>
                        </wpg:grpSpPr>
                        <wps:wsp>
                          <wps:cNvPr id="1561165416" name="Rectangle 4571"/>
                          <wps:cNvSpPr>
                            <a:spLocks noChangeArrowheads="1"/>
                          </wps:cNvSpPr>
                          <wps:spPr bwMode="auto">
                            <a:xfrm>
                              <a:off x="2428" y="5913"/>
                              <a:ext cx="1365" cy="312"/>
                            </a:xfrm>
                            <a:prstGeom prst="rect">
                              <a:avLst/>
                            </a:prstGeom>
                            <a:solidFill>
                              <a:srgbClr val="CCFFCC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7359361" name="Rectangle 4572"/>
                          <wps:cNvSpPr>
                            <a:spLocks noChangeArrowheads="1"/>
                          </wps:cNvSpPr>
                          <wps:spPr bwMode="auto">
                            <a:xfrm>
                              <a:off x="2218" y="6225"/>
                              <a:ext cx="1890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8944A3" w14:textId="77777777" w:rsidR="000C0ACC" w:rsidRPr="002610AC" w:rsidRDefault="000C0ACC" w:rsidP="00FB4018">
                                <w:proofErr w:type="spellStart"/>
                                <w:proofErr w:type="gramStart"/>
                                <w:r>
                                  <w:rPr>
                                    <w:rFonts w:hint="eastAsia"/>
                                  </w:rPr>
                                  <w:t>roleManage!deleteRole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s:wsp>
                        <wps:cNvPr id="609462159" name="Line 4583"/>
                        <wps:cNvCnPr>
                          <a:cxnSpLocks noChangeShapeType="1"/>
                        </wps:cNvCnPr>
                        <wps:spPr bwMode="auto">
                          <a:xfrm>
                            <a:off x="1645920" y="1485900"/>
                            <a:ext cx="86677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395638848" name="Group 6190"/>
                        <wpg:cNvGrpSpPr>
                          <a:grpSpLocks/>
                        </wpg:cNvGrpSpPr>
                        <wpg:grpSpPr bwMode="auto">
                          <a:xfrm>
                            <a:off x="2312670" y="1882140"/>
                            <a:ext cx="1133475" cy="395605"/>
                            <a:chOff x="4843" y="6537"/>
                            <a:chExt cx="1785" cy="623"/>
                          </a:xfrm>
                        </wpg:grpSpPr>
                        <wpg:grpSp>
                          <wpg:cNvPr id="1846394997" name="Group 6191"/>
                          <wpg:cNvGrpSpPr>
                            <a:grpSpLocks/>
                          </wpg:cNvGrpSpPr>
                          <wpg:grpSpPr bwMode="auto">
                            <a:xfrm>
                              <a:off x="4843" y="6537"/>
                              <a:ext cx="420" cy="623"/>
                              <a:chOff x="5152" y="4180"/>
                              <a:chExt cx="340" cy="510"/>
                            </a:xfrm>
                          </wpg:grpSpPr>
                          <wps:wsp>
                            <wps:cNvPr id="1008909921" name="Rectangle 61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2" y="4180"/>
                                <a:ext cx="255" cy="3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42649501" name="Rectangle 61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7" y="4307"/>
                                <a:ext cx="255" cy="3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403437802" name="Rectangle 6194"/>
                          <wps:cNvSpPr>
                            <a:spLocks noChangeArrowheads="1"/>
                          </wps:cNvSpPr>
                          <wps:spPr bwMode="auto">
                            <a:xfrm>
                              <a:off x="5263" y="6693"/>
                              <a:ext cx="1365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185A03" w14:textId="77777777" w:rsidR="000C0ACC" w:rsidRDefault="000C0ACC" w:rsidP="00FB4018">
                                <w:r>
                                  <w:rPr>
                                    <w:rFonts w:hint="eastAsia"/>
                                  </w:rPr>
                                  <w:t>failure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  <wps:wsp>
                        <wps:cNvPr id="864737805" name="Line 6195"/>
                        <wps:cNvCnPr>
                          <a:cxnSpLocks noChangeShapeType="1"/>
                        </wps:cNvCnPr>
                        <wps:spPr bwMode="auto">
                          <a:xfrm>
                            <a:off x="1645920" y="1684020"/>
                            <a:ext cx="666750" cy="1981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178702733" name="Group 6196"/>
                        <wpg:cNvGrpSpPr>
                          <a:grpSpLocks/>
                        </wpg:cNvGrpSpPr>
                        <wpg:grpSpPr bwMode="auto">
                          <a:xfrm>
                            <a:off x="3846195" y="1188720"/>
                            <a:ext cx="1666875" cy="395605"/>
                            <a:chOff x="4843" y="5757"/>
                            <a:chExt cx="2415" cy="623"/>
                          </a:xfrm>
                        </wpg:grpSpPr>
                        <wpg:grpSp>
                          <wpg:cNvPr id="591660804" name="Group 6197"/>
                          <wpg:cNvGrpSpPr>
                            <a:grpSpLocks/>
                          </wpg:cNvGrpSpPr>
                          <wpg:grpSpPr bwMode="auto">
                            <a:xfrm>
                              <a:off x="4843" y="5757"/>
                              <a:ext cx="420" cy="623"/>
                              <a:chOff x="5152" y="4180"/>
                              <a:chExt cx="340" cy="510"/>
                            </a:xfrm>
                          </wpg:grpSpPr>
                          <wps:wsp>
                            <wps:cNvPr id="923260852" name="Rectangle 61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2" y="4180"/>
                                <a:ext cx="255" cy="3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89029879" name="Rectangle 61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7" y="4307"/>
                                <a:ext cx="255" cy="3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28720624" name="Rectangle 6200"/>
                          <wps:cNvSpPr>
                            <a:spLocks noChangeArrowheads="1"/>
                          </wps:cNvSpPr>
                          <wps:spPr bwMode="auto">
                            <a:xfrm>
                              <a:off x="5263" y="5913"/>
                              <a:ext cx="1995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C8728A" w14:textId="77777777" w:rsidR="000C0ACC" w:rsidRDefault="000C0ACC" w:rsidP="00FB4018">
                                <w:proofErr w:type="spellStart"/>
                                <w:proofErr w:type="gramStart"/>
                                <w:r>
                                  <w:rPr>
                                    <w:rFonts w:hint="eastAsia"/>
                                  </w:rPr>
                                  <w:t>roleManage!roleList</w:t>
                                </w:r>
                                <w:proofErr w:type="spellEnd"/>
                                <w:proofErr w:type="gramEnd"/>
                              </w:p>
                              <w:p w14:paraId="3DDF1843" w14:textId="77777777" w:rsidR="000C0ACC" w:rsidRDefault="000C0ACC" w:rsidP="00FB4018"/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  <wps:wsp>
                        <wps:cNvPr id="681133555" name="Line 6201"/>
                        <wps:cNvCnPr>
                          <a:cxnSpLocks noChangeShapeType="1"/>
                        </wps:cNvCnPr>
                        <wps:spPr bwMode="auto">
                          <a:xfrm>
                            <a:off x="2779395" y="1485900"/>
                            <a:ext cx="1000125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70068441" name="Group 6202"/>
                        <wpg:cNvGrpSpPr>
                          <a:grpSpLocks/>
                        </wpg:cNvGrpSpPr>
                        <wpg:grpSpPr bwMode="auto">
                          <a:xfrm>
                            <a:off x="2179320" y="1287780"/>
                            <a:ext cx="1200150" cy="612140"/>
                            <a:chOff x="4213" y="5757"/>
                            <a:chExt cx="1890" cy="964"/>
                          </a:xfrm>
                        </wpg:grpSpPr>
                        <wpg:grpSp>
                          <wpg:cNvPr id="1293608429" name="Group 6203"/>
                          <wpg:cNvGrpSpPr>
                            <a:grpSpLocks/>
                          </wpg:cNvGrpSpPr>
                          <wpg:grpSpPr bwMode="auto">
                            <a:xfrm>
                              <a:off x="4738" y="5757"/>
                              <a:ext cx="420" cy="623"/>
                              <a:chOff x="5152" y="4180"/>
                              <a:chExt cx="340" cy="510"/>
                            </a:xfrm>
                          </wpg:grpSpPr>
                          <wps:wsp>
                            <wps:cNvPr id="1491238653" name="Rectangle 62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2" y="4180"/>
                                <a:ext cx="255" cy="3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49572746" name="Rectangle 62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7" y="4307"/>
                                <a:ext cx="255" cy="3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450492" name="Rectangle 6206"/>
                          <wps:cNvSpPr>
                            <a:spLocks noChangeArrowheads="1"/>
                          </wps:cNvSpPr>
                          <wps:spPr bwMode="auto">
                            <a:xfrm>
                              <a:off x="4213" y="6381"/>
                              <a:ext cx="1890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DF7C40" w14:textId="77777777" w:rsidR="000C0ACC" w:rsidRDefault="000C0ACC" w:rsidP="00FB4018">
                                <w:pPr>
                                  <w:ind w:firstLineChars="150" w:firstLine="315"/>
                                </w:pPr>
                                <w:r>
                                  <w:rPr>
                                    <w:rFonts w:hint="eastAsia"/>
                                  </w:rPr>
                                  <w:t>success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  <wpg:wgp>
                        <wpg:cNvPr id="1587333802" name="Group 7948"/>
                        <wpg:cNvGrpSpPr>
                          <a:grpSpLocks/>
                        </wpg:cNvGrpSpPr>
                        <wpg:grpSpPr bwMode="auto">
                          <a:xfrm>
                            <a:off x="979170" y="297180"/>
                            <a:ext cx="1666875" cy="395605"/>
                            <a:chOff x="4843" y="5757"/>
                            <a:chExt cx="2415" cy="623"/>
                          </a:xfrm>
                        </wpg:grpSpPr>
                        <wpg:grpSp>
                          <wpg:cNvPr id="1627944341" name="Group 7949"/>
                          <wpg:cNvGrpSpPr>
                            <a:grpSpLocks/>
                          </wpg:cNvGrpSpPr>
                          <wpg:grpSpPr bwMode="auto">
                            <a:xfrm>
                              <a:off x="4843" y="5757"/>
                              <a:ext cx="420" cy="623"/>
                              <a:chOff x="5152" y="4180"/>
                              <a:chExt cx="340" cy="510"/>
                            </a:xfrm>
                          </wpg:grpSpPr>
                          <wps:wsp>
                            <wps:cNvPr id="149704252" name="Rectangle 79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2" y="4180"/>
                                <a:ext cx="255" cy="3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00656486" name="Rectangle 79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7" y="4307"/>
                                <a:ext cx="255" cy="3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638525965" name="Rectangle 7952"/>
                          <wps:cNvSpPr>
                            <a:spLocks noChangeArrowheads="1"/>
                          </wps:cNvSpPr>
                          <wps:spPr bwMode="auto">
                            <a:xfrm>
                              <a:off x="5263" y="5913"/>
                              <a:ext cx="1995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F98FF2" w14:textId="77777777" w:rsidR="000C0ACC" w:rsidRDefault="000C0ACC" w:rsidP="00FB4018">
                                <w:r>
                                  <w:rPr>
                                    <w:rFonts w:hint="eastAsia"/>
                                  </w:rPr>
                                  <w:t>roleList.js</w:t>
                                </w:r>
                              </w:p>
                              <w:p w14:paraId="20141075" w14:textId="77777777" w:rsidR="000C0ACC" w:rsidRDefault="000C0ACC" w:rsidP="00FB4018"/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  <wps:wsp>
                        <wps:cNvPr id="1514654196" name="Line 7953"/>
                        <wps:cNvCnPr>
                          <a:cxnSpLocks noChangeShapeType="1"/>
                        </wps:cNvCnPr>
                        <wps:spPr bwMode="auto">
                          <a:xfrm>
                            <a:off x="1112520" y="693420"/>
                            <a:ext cx="635" cy="6934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1725489082" name="Group 7985"/>
                        <wpg:cNvGrpSpPr>
                          <a:grpSpLocks/>
                        </wpg:cNvGrpSpPr>
                        <wpg:grpSpPr bwMode="auto">
                          <a:xfrm>
                            <a:off x="2446020" y="2773680"/>
                            <a:ext cx="1666875" cy="395605"/>
                            <a:chOff x="4843" y="5757"/>
                            <a:chExt cx="2415" cy="623"/>
                          </a:xfrm>
                        </wpg:grpSpPr>
                        <wpg:grpSp>
                          <wpg:cNvPr id="404650181" name="Group 7986"/>
                          <wpg:cNvGrpSpPr>
                            <a:grpSpLocks/>
                          </wpg:cNvGrpSpPr>
                          <wpg:grpSpPr bwMode="auto">
                            <a:xfrm>
                              <a:off x="4843" y="5757"/>
                              <a:ext cx="420" cy="623"/>
                              <a:chOff x="5152" y="4180"/>
                              <a:chExt cx="340" cy="510"/>
                            </a:xfrm>
                          </wpg:grpSpPr>
                          <wps:wsp>
                            <wps:cNvPr id="385174528" name="Rectangle 79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2" y="4180"/>
                                <a:ext cx="255" cy="38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14425149" name="Rectangle 79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7" y="4307"/>
                                <a:ext cx="255" cy="3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99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880640438" name="Rectangle 7989"/>
                          <wps:cNvSpPr>
                            <a:spLocks noChangeArrowheads="1"/>
                          </wps:cNvSpPr>
                          <wps:spPr bwMode="auto">
                            <a:xfrm>
                              <a:off x="5263" y="5913"/>
                              <a:ext cx="1995" cy="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D989D8" w14:textId="77777777" w:rsidR="000C0ACC" w:rsidRDefault="000C0ACC" w:rsidP="00FB4018">
                                <w:r>
                                  <w:rPr>
                                    <w:rFonts w:hint="eastAsia"/>
                                  </w:rPr>
                                  <w:t>roleList.js</w:t>
                                </w:r>
                              </w:p>
                              <w:p w14:paraId="718A168E" w14:textId="77777777" w:rsidR="000C0ACC" w:rsidRDefault="000C0ACC" w:rsidP="00FB4018"/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  <wps:wsp>
                        <wps:cNvPr id="1885082498" name="Line 7995"/>
                        <wps:cNvCnPr>
                          <a:cxnSpLocks noChangeShapeType="1"/>
                        </wps:cNvCnPr>
                        <wps:spPr bwMode="auto">
                          <a:xfrm>
                            <a:off x="2512695" y="2278380"/>
                            <a:ext cx="66675" cy="495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559121" name="Line 7996"/>
                        <wps:cNvCnPr>
                          <a:cxnSpLocks noChangeShapeType="1"/>
                        </wps:cNvCnPr>
                        <wps:spPr bwMode="auto">
                          <a:xfrm flipH="1">
                            <a:off x="2646045" y="1584960"/>
                            <a:ext cx="1400175" cy="1188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C27810D" id="画布 1" o:spid="_x0000_s1148" editas="canvas" style="width:476.1pt;height:280.8pt;mso-position-horizontal-relative:char;mso-position-vertical-relative:line" coordsize="60464,35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">
                <v:shape id="_x0000_s1149" type="#_x0000_t75" style="position:absolute;width:60464;height:35661;visibility:visible;mso-wrap-style:square">
                  <v:fill o:detectmouseclick="t"/>
                  <v:path o:connecttype="none"/>
                </v:shape>
                <v:rect id="Rectangle 4569" o:spid="_x0000_s1150" style="position:absolute;left:1333;width:14002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" filled="f" stroked="f">
                  <v:textbox>
                    <w:txbxContent>
                      <w:p w14:paraId="36BC9D5F" w14:textId="77777777" w:rsidR="000C0ACC" w:rsidRDefault="000C0ACC" w:rsidP="00FB4018">
                        <w:r>
                          <w:rPr>
                            <w:rFonts w:hint="eastAsia"/>
                          </w:rPr>
                          <w:t>删除角色管理</w:t>
                        </w:r>
                      </w:p>
                    </w:txbxContent>
                  </v:textbox>
                </v:rect>
                <v:group id="Group 4570" o:spid="_x0000_s1151" style="position:absolute;left:6457;top:13868;width:12002;height:6928" coordorigin="2218,5913" coordsize="1890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">
                  <v:rect id="Rectangle 4571" o:spid="_x0000_s1152" style="position:absolute;left:2428;top:5913;width:1365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" fillcolor="#cfc"/>
                  <v:rect id="Rectangle 4572" o:spid="_x0000_s1153" style="position:absolute;left:2218;top:6225;width:189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" filled="f" stroked="f">
                    <v:textbox inset="0,0,0,0">
                      <w:txbxContent>
                        <w:p w14:paraId="548944A3" w14:textId="77777777" w:rsidR="000C0ACC" w:rsidRPr="002610AC" w:rsidRDefault="000C0ACC" w:rsidP="00FB4018">
                          <w:proofErr w:type="spellStart"/>
                          <w:proofErr w:type="gramStart"/>
                          <w:r>
                            <w:rPr>
                              <w:rFonts w:hint="eastAsia"/>
                            </w:rPr>
                            <w:t>roleManage!deleteRole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rect>
                </v:group>
                <v:line id="Line 4583" o:spid="_x0000_s1154" style="position:absolute;visibility:visible;mso-wrap-style:square" from="16459,14859" to="25126,14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">
                  <v:stroke endarrow="block"/>
                </v:line>
                <v:group id="Group 6190" o:spid="_x0000_s1155" style="position:absolute;left:23126;top:18821;width:11335;height:3956" coordorigin="4843,6537" coordsize="1785,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">
                  <v:group id="Group 6191" o:spid="_x0000_s1156" style="position:absolute;left:4843;top:6537;width:420;height:623" coordorigin="5152,4180" coordsize="34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">
                    <v:rect id="Rectangle 6192" o:spid="_x0000_s1157" style="position:absolute;left:5152;top:4180;width:255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" fillcolor="#ff9"/>
                    <v:rect id="Rectangle 6193" o:spid="_x0000_s1158" style="position:absolute;left:5237;top:4307;width:255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" fillcolor="#ff9"/>
                  </v:group>
                  <v:rect id="Rectangle 6194" o:spid="_x0000_s1159" style="position:absolute;left:5263;top:6693;width:1365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" filled="f" stroked="f">
                    <v:textbox inset=",0,,0">
                      <w:txbxContent>
                        <w:p w14:paraId="73185A03" w14:textId="77777777" w:rsidR="000C0ACC" w:rsidRDefault="000C0ACC" w:rsidP="00FB4018">
                          <w:r>
                            <w:rPr>
                              <w:rFonts w:hint="eastAsia"/>
                            </w:rPr>
                            <w:t>failure</w:t>
                          </w:r>
                        </w:p>
                      </w:txbxContent>
                    </v:textbox>
                  </v:rect>
                </v:group>
                <v:line id="Line 6195" o:spid="_x0000_s1160" style="position:absolute;visibility:visible;mso-wrap-style:square" from="16459,16840" to="23126,18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">
                  <v:stroke endarrow="block"/>
                </v:line>
                <v:group id="Group 6196" o:spid="_x0000_s1161" style="position:absolute;left:38461;top:11887;width:16669;height:3956" coordorigin="4843,5757" coordsize="2415,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">
                  <v:group id="Group 6197" o:spid="_x0000_s1162" style="position:absolute;left:4843;top:5757;width:420;height:623" coordorigin="5152,4180" coordsize="34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">
                    <v:rect id="Rectangle 6198" o:spid="_x0000_s1163" style="position:absolute;left:5152;top:4180;width:255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" fillcolor="#ff9"/>
                    <v:rect id="Rectangle 6199" o:spid="_x0000_s1164" style="position:absolute;left:5237;top:4307;width:255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" fillcolor="#ff9"/>
                  </v:group>
                  <v:rect id="Rectangle 6200" o:spid="_x0000_s1165" style="position:absolute;left:5263;top:5913;width:1995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" filled="f" stroked="f">
                    <v:textbox inset=",0,,0">
                      <w:txbxContent>
                        <w:p w14:paraId="6DC8728A" w14:textId="77777777" w:rsidR="000C0ACC" w:rsidRDefault="000C0ACC" w:rsidP="00FB4018">
                          <w:proofErr w:type="spellStart"/>
                          <w:proofErr w:type="gramStart"/>
                          <w:r>
                            <w:rPr>
                              <w:rFonts w:hint="eastAsia"/>
                            </w:rPr>
                            <w:t>roleManage!roleList</w:t>
                          </w:r>
                          <w:proofErr w:type="spellEnd"/>
                          <w:proofErr w:type="gramEnd"/>
                        </w:p>
                        <w:p w14:paraId="3DDF1843" w14:textId="77777777" w:rsidR="000C0ACC" w:rsidRDefault="000C0ACC" w:rsidP="00FB4018"/>
                      </w:txbxContent>
                    </v:textbox>
                  </v:rect>
                </v:group>
                <v:line id="Line 6201" o:spid="_x0000_s1166" style="position:absolute;visibility:visible;mso-wrap-style:square" from="27793,14859" to="37795,14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">
                  <v:stroke endarrow="block"/>
                </v:line>
                <v:group id="Group 6202" o:spid="_x0000_s1167" style="position:absolute;left:21793;top:12877;width:12001;height:6122" coordorigin="4213,5757" coordsize="1890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">
                  <v:group id="Group 6203" o:spid="_x0000_s1168" style="position:absolute;left:4738;top:5757;width:420;height:623" coordorigin="5152,4180" coordsize="34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">
                    <v:rect id="Rectangle 6204" o:spid="_x0000_s1169" style="position:absolute;left:5152;top:4180;width:255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" fillcolor="#ff9"/>
                    <v:rect id="Rectangle 6205" o:spid="_x0000_s1170" style="position:absolute;left:5237;top:4307;width:255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" fillcolor="#ff9"/>
                  </v:group>
                  <v:rect id="Rectangle 6206" o:spid="_x0000_s1171" style="position:absolute;left:4213;top:6381;width:1890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" filled="f" stroked="f">
                    <v:textbox inset=",0,,0">
                      <w:txbxContent>
                        <w:p w14:paraId="06DF7C40" w14:textId="77777777" w:rsidR="000C0ACC" w:rsidRDefault="000C0ACC" w:rsidP="00FB4018">
                          <w:pPr>
                            <w:ind w:firstLineChars="150" w:firstLine="315"/>
                          </w:pPr>
                          <w:r>
                            <w:rPr>
                              <w:rFonts w:hint="eastAsia"/>
                            </w:rPr>
                            <w:t>success</w:t>
                          </w:r>
                        </w:p>
                      </w:txbxContent>
                    </v:textbox>
                  </v:rect>
                </v:group>
                <v:group id="Group 7948" o:spid="_x0000_s1172" style="position:absolute;left:9791;top:2971;width:16669;height:3956" coordorigin="4843,5757" coordsize="2415,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">
                  <v:group id="Group 7949" o:spid="_x0000_s1173" style="position:absolute;left:4843;top:5757;width:420;height:623" coordorigin="5152,4180" coordsize="34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">
                    <v:rect id="Rectangle 7950" o:spid="_x0000_s1174" style="position:absolute;left:5152;top:4180;width:255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" fillcolor="#ff9"/>
                    <v:rect id="Rectangle 7951" o:spid="_x0000_s1175" style="position:absolute;left:5237;top:4307;width:255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" fillcolor="#ff9"/>
                  </v:group>
                  <v:rect id="Rectangle 7952" o:spid="_x0000_s1176" style="position:absolute;left:5263;top:5913;width:1995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" filled="f" stroked="f">
                    <v:textbox inset=",0,,0">
                      <w:txbxContent>
                        <w:p w14:paraId="2BF98FF2" w14:textId="77777777" w:rsidR="000C0ACC" w:rsidRDefault="000C0ACC" w:rsidP="00FB4018">
                          <w:r>
                            <w:rPr>
                              <w:rFonts w:hint="eastAsia"/>
                            </w:rPr>
                            <w:t>roleList.js</w:t>
                          </w:r>
                        </w:p>
                        <w:p w14:paraId="20141075" w14:textId="77777777" w:rsidR="000C0ACC" w:rsidRDefault="000C0ACC" w:rsidP="00FB4018"/>
                      </w:txbxContent>
                    </v:textbox>
                  </v:rect>
                </v:group>
                <v:line id="Line 7953" o:spid="_x0000_s1177" style="position:absolute;visibility:visible;mso-wrap-style:square" from="11125,6934" to="11131,13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">
                  <v:stroke endarrow="block"/>
                </v:line>
                <v:group id="Group 7985" o:spid="_x0000_s1178" style="position:absolute;left:24460;top:27736;width:16668;height:3956" coordorigin="4843,5757" coordsize="2415,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">
                  <v:group id="Group 7986" o:spid="_x0000_s1179" style="position:absolute;left:4843;top:5757;width:420;height:623" coordorigin="5152,4180" coordsize="340,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">
                    <v:rect id="Rectangle 7987" o:spid="_x0000_s1180" style="position:absolute;left:5152;top:4180;width:255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" fillcolor="#ff9"/>
                    <v:rect id="Rectangle 7988" o:spid="_x0000_s1181" style="position:absolute;left:5237;top:4307;width:255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" fillcolor="#ff9"/>
                  </v:group>
                  <v:rect id="Rectangle 7989" o:spid="_x0000_s1182" style="position:absolute;left:5263;top:5913;width:1995;height: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" filled="f" stroked="f">
                    <v:textbox inset=",0,,0">
                      <w:txbxContent>
                        <w:p w14:paraId="61D989D8" w14:textId="77777777" w:rsidR="000C0ACC" w:rsidRDefault="000C0ACC" w:rsidP="00FB4018">
                          <w:r>
                            <w:rPr>
                              <w:rFonts w:hint="eastAsia"/>
                            </w:rPr>
                            <w:t>roleList.js</w:t>
                          </w:r>
                        </w:p>
                        <w:p w14:paraId="718A168E" w14:textId="77777777" w:rsidR="000C0ACC" w:rsidRDefault="000C0ACC" w:rsidP="00FB4018"/>
                      </w:txbxContent>
                    </v:textbox>
                  </v:rect>
                </v:group>
                <v:line id="Line 7995" o:spid="_x0000_s1183" style="position:absolute;visibility:visible;mso-wrap-style:square" from="25126,22783" to="25793,27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">
                  <v:stroke endarrow="block"/>
                </v:line>
                <v:line id="Line 7996" o:spid="_x0000_s1184" style="position:absolute;flip:x;visibility:visible;mso-wrap-style:square" from="26460,15849" to="40462,27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">
                  <v:stroke endarrow="block"/>
                </v:line>
                <w10:anchorlock/>
              </v:group>
            </w:pict>
          </mc:Fallback>
        </mc:AlternateContent>
      </w:r>
      <w:r w:rsidR="00FC6BC0" w:rsidRPr="00807282">
        <w:rPr>
          <w:rFonts w:hint="eastAsia"/>
          <w:b/>
          <w:szCs w:val="21"/>
        </w:rPr>
        <w:t xml:space="preserve">                                                                </w:t>
      </w:r>
    </w:p>
    <w:p w14:paraId="4E92E48D" w14:textId="77777777" w:rsidR="00E564E2" w:rsidRPr="00807282" w:rsidRDefault="00F45F87" w:rsidP="00824024">
      <w:pPr>
        <w:pStyle w:val="a0"/>
        <w:spacing w:line="300" w:lineRule="auto"/>
        <w:rPr>
          <w:szCs w:val="21"/>
        </w:rPr>
      </w:pPr>
      <w:r w:rsidRPr="00807282">
        <w:rPr>
          <w:rFonts w:hint="eastAsia"/>
          <w:szCs w:val="21"/>
        </w:rPr>
        <w:t xml:space="preserve">                                                                                                    </w:t>
      </w:r>
    </w:p>
    <w:p w14:paraId="7456E53D" w14:textId="77777777" w:rsidR="001B7CCB" w:rsidRDefault="00E564E2" w:rsidP="00A626AF">
      <w:pPr>
        <w:pStyle w:val="3"/>
        <w:numPr>
          <w:ilvl w:val="2"/>
          <w:numId w:val="4"/>
        </w:numPr>
        <w:ind w:left="738"/>
        <w:rPr>
          <w:rFonts w:hAnsi="Courier New"/>
          <w:szCs w:val="21"/>
        </w:rPr>
      </w:pPr>
      <w:bookmarkStart w:id="27" w:name="_Toc108349194"/>
      <w:bookmarkStart w:id="28" w:name="_Toc278188077"/>
      <w:r w:rsidRPr="00807282">
        <w:rPr>
          <w:rFonts w:hAnsi="Courier New" w:hint="eastAsia"/>
          <w:szCs w:val="21"/>
        </w:rPr>
        <w:t>类</w:t>
      </w:r>
      <w:r w:rsidRPr="00807282">
        <w:rPr>
          <w:rFonts w:hint="eastAsia"/>
          <w:szCs w:val="21"/>
        </w:rPr>
        <w:t xml:space="preserve">  </w:t>
      </w:r>
      <w:r w:rsidRPr="00807282">
        <w:rPr>
          <w:rFonts w:hAnsi="Courier New" w:hint="eastAsia"/>
          <w:szCs w:val="21"/>
        </w:rPr>
        <w:t>图</w:t>
      </w:r>
      <w:bookmarkEnd w:id="27"/>
      <w:bookmarkEnd w:id="28"/>
    </w:p>
    <w:p w14:paraId="44A54434" w14:textId="18B01454" w:rsidR="001B7CCB" w:rsidRPr="00D50608" w:rsidRDefault="001B7CCB" w:rsidP="001B7CCB"/>
    <w:p w14:paraId="1336603A" w14:textId="77777777" w:rsidR="001B7CCB" w:rsidRPr="00807282" w:rsidRDefault="001B7CCB" w:rsidP="001B7CCB">
      <w:pPr>
        <w:pStyle w:val="a0"/>
        <w:spacing w:line="300" w:lineRule="auto"/>
        <w:rPr>
          <w:szCs w:val="21"/>
        </w:rPr>
      </w:pPr>
      <w:r w:rsidRPr="00807282">
        <w:rPr>
          <w:rFonts w:hint="eastAsia"/>
          <w:szCs w:val="21"/>
        </w:rPr>
        <w:t xml:space="preserve">                                                                                                    </w:t>
      </w:r>
    </w:p>
    <w:p w14:paraId="281642AD" w14:textId="77777777" w:rsidR="00C748D6" w:rsidRDefault="001B7CCB" w:rsidP="001B7CCB">
      <w:pPr>
        <w:pStyle w:val="a0"/>
        <w:spacing w:line="300" w:lineRule="auto"/>
        <w:rPr>
          <w:szCs w:val="21"/>
        </w:rPr>
      </w:pPr>
      <w:r w:rsidRPr="00807282">
        <w:rPr>
          <w:rFonts w:hint="eastAsia"/>
          <w:szCs w:val="21"/>
        </w:rPr>
        <w:t xml:space="preserve">                                         </w:t>
      </w:r>
    </w:p>
    <w:p w14:paraId="7908A3C3" w14:textId="77777777" w:rsidR="00C748D6" w:rsidRPr="00807282" w:rsidRDefault="00C748D6" w:rsidP="00C748D6">
      <w:pPr>
        <w:pStyle w:val="4"/>
      </w:pPr>
      <w:r>
        <w:rPr>
          <w:rFonts w:hAnsi="Courier New" w:hint="eastAsia"/>
        </w:rPr>
        <w:lastRenderedPageBreak/>
        <w:t>角色</w:t>
      </w:r>
      <w:r w:rsidRPr="00807282">
        <w:rPr>
          <w:rFonts w:hAnsi="Courier New" w:hint="eastAsia"/>
        </w:rPr>
        <w:t>类</w:t>
      </w:r>
      <w:r w:rsidRPr="00807282">
        <w:t>Role</w:t>
      </w:r>
    </w:p>
    <w:p w14:paraId="5B7F6387" w14:textId="77777777" w:rsidR="00C748D6" w:rsidRPr="00807282" w:rsidRDefault="00C748D6" w:rsidP="00436526">
      <w:pPr>
        <w:pStyle w:val="a0"/>
        <w:spacing w:line="300" w:lineRule="auto"/>
        <w:ind w:left="420" w:firstLine="0"/>
        <w:rPr>
          <w:szCs w:val="21"/>
        </w:rPr>
      </w:pPr>
      <w:r w:rsidRPr="00807282">
        <w:rPr>
          <w:rFonts w:hAnsi="Courier New" w:hint="eastAsia"/>
          <w:szCs w:val="21"/>
        </w:rPr>
        <w:t>属性</w:t>
      </w:r>
    </w:p>
    <w:p w14:paraId="1CE97563" w14:textId="77777777" w:rsidR="001B7CCB" w:rsidRPr="00807282" w:rsidRDefault="001B7CCB" w:rsidP="001B7CCB">
      <w:pPr>
        <w:pStyle w:val="a0"/>
        <w:spacing w:line="300" w:lineRule="auto"/>
        <w:ind w:leftChars="200" w:left="420" w:firstLineChars="250" w:firstLine="525"/>
        <w:rPr>
          <w:szCs w:val="21"/>
        </w:rPr>
      </w:pPr>
      <w:r w:rsidRPr="00807282">
        <w:rPr>
          <w:rFonts w:hint="eastAsia"/>
          <w:szCs w:val="21"/>
        </w:rPr>
        <w:t xml:space="preserve">                                                                                                                                                                           </w:t>
      </w:r>
    </w:p>
    <w:p w14:paraId="434905F2" w14:textId="77777777" w:rsidR="001B7CCB" w:rsidRPr="00807282" w:rsidRDefault="001B7CCB" w:rsidP="001B7CCB">
      <w:pPr>
        <w:pStyle w:val="3"/>
        <w:numPr>
          <w:ilvl w:val="2"/>
          <w:numId w:val="4"/>
        </w:numPr>
        <w:rPr>
          <w:szCs w:val="21"/>
        </w:rPr>
      </w:pPr>
      <w:bookmarkStart w:id="29" w:name="_Toc278188078"/>
      <w:r w:rsidRPr="00807282">
        <w:rPr>
          <w:rFonts w:hAnsi="Courier New" w:hint="eastAsia"/>
          <w:szCs w:val="21"/>
        </w:rPr>
        <w:t>限制条件</w:t>
      </w:r>
      <w:bookmarkEnd w:id="29"/>
    </w:p>
    <w:p w14:paraId="6375EA7B" w14:textId="613260A8" w:rsidR="001B7CCB" w:rsidRPr="00807282" w:rsidRDefault="001B7CCB" w:rsidP="001B7CCB">
      <w:pPr>
        <w:spacing w:line="300" w:lineRule="auto"/>
        <w:ind w:firstLine="425"/>
        <w:rPr>
          <w:szCs w:val="21"/>
        </w:rPr>
      </w:pPr>
      <w:r w:rsidRPr="00807282">
        <w:rPr>
          <w:rFonts w:hAnsi="Courier New" w:hint="eastAsia"/>
          <w:szCs w:val="21"/>
        </w:rPr>
        <w:t>无</w:t>
      </w:r>
    </w:p>
    <w:p w14:paraId="3DB15B28" w14:textId="77777777" w:rsidR="001B7CCB" w:rsidRPr="00807282" w:rsidRDefault="001B7CCB" w:rsidP="001B7CCB">
      <w:pPr>
        <w:pStyle w:val="3"/>
        <w:numPr>
          <w:ilvl w:val="2"/>
          <w:numId w:val="4"/>
        </w:numPr>
        <w:rPr>
          <w:szCs w:val="21"/>
        </w:rPr>
      </w:pPr>
      <w:bookmarkStart w:id="30" w:name="_Toc278188079"/>
      <w:r w:rsidRPr="00807282">
        <w:rPr>
          <w:rFonts w:hAnsi="Courier New" w:hint="eastAsia"/>
          <w:szCs w:val="21"/>
        </w:rPr>
        <w:t>测试要点</w:t>
      </w:r>
      <w:bookmarkEnd w:id="30"/>
    </w:p>
    <w:p w14:paraId="5802EBA4" w14:textId="77777777" w:rsidR="001B7CCB" w:rsidRPr="00807282" w:rsidRDefault="001B7CCB" w:rsidP="00A626AF">
      <w:pPr>
        <w:pStyle w:val="a0"/>
        <w:numPr>
          <w:ilvl w:val="0"/>
          <w:numId w:val="3"/>
        </w:numPr>
        <w:tabs>
          <w:tab w:val="clear" w:pos="482"/>
          <w:tab w:val="num" w:pos="797"/>
        </w:tabs>
        <w:spacing w:line="300" w:lineRule="auto"/>
        <w:ind w:left="735" w:hanging="420"/>
        <w:rPr>
          <w:szCs w:val="21"/>
        </w:rPr>
      </w:pPr>
      <w:r w:rsidRPr="00807282">
        <w:rPr>
          <w:rFonts w:hAnsi="Courier New" w:hint="eastAsia"/>
          <w:szCs w:val="21"/>
        </w:rPr>
        <w:t>有权限的用户是否能使用相关模块</w:t>
      </w:r>
      <w:r w:rsidRPr="00807282">
        <w:rPr>
          <w:rFonts w:hint="eastAsia"/>
          <w:szCs w:val="21"/>
        </w:rPr>
        <w:t>.</w:t>
      </w:r>
    </w:p>
    <w:p w14:paraId="0316D1D1" w14:textId="77777777" w:rsidR="004903B5" w:rsidRPr="00807282" w:rsidRDefault="004903B5" w:rsidP="00A626AF">
      <w:pPr>
        <w:pStyle w:val="a0"/>
        <w:numPr>
          <w:ilvl w:val="0"/>
          <w:numId w:val="3"/>
        </w:numPr>
        <w:tabs>
          <w:tab w:val="clear" w:pos="482"/>
          <w:tab w:val="num" w:pos="797"/>
        </w:tabs>
        <w:spacing w:line="300" w:lineRule="auto"/>
        <w:ind w:left="735" w:hanging="420"/>
        <w:rPr>
          <w:szCs w:val="21"/>
        </w:rPr>
      </w:pPr>
    </w:p>
    <w:p w14:paraId="6A7B17A4" w14:textId="77777777" w:rsidR="00A626AF" w:rsidRDefault="00A626AF" w:rsidP="00A626AF"/>
    <w:p w14:paraId="0F46F108" w14:textId="77777777" w:rsidR="00A626AF" w:rsidRPr="00B73BC0" w:rsidRDefault="00A626AF" w:rsidP="00A626AF"/>
    <w:sectPr w:rsidR="00A626AF" w:rsidRPr="00B73BC0" w:rsidSect="00360DBE">
      <w:pgSz w:w="11906" w:h="16838"/>
      <w:pgMar w:top="1440" w:right="0" w:bottom="1440" w:left="993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A1670" w14:textId="77777777" w:rsidR="009B647F" w:rsidRDefault="009B647F">
      <w:pPr>
        <w:ind w:firstLine="420"/>
      </w:pPr>
      <w:r>
        <w:separator/>
      </w:r>
    </w:p>
  </w:endnote>
  <w:endnote w:type="continuationSeparator" w:id="0">
    <w:p w14:paraId="0D86E546" w14:textId="77777777" w:rsidR="009B647F" w:rsidRDefault="009B647F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7C7E6" w14:textId="77777777" w:rsidR="008E15BF" w:rsidRDefault="008E15B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23EE3" w14:textId="1B58ED2D" w:rsidR="000C0ACC" w:rsidRPr="001E74ED" w:rsidRDefault="006B4130" w:rsidP="008E15BF">
    <w:pPr>
      <w:pStyle w:val="a6"/>
      <w:jc w:val="center"/>
      <w:rPr>
        <w:snapToGrid w:val="0"/>
        <w:kern w:val="0"/>
        <w:szCs w:val="18"/>
      </w:rPr>
    </w:pPr>
    <w:r w:rsidRPr="00936EEC">
      <w:rPr>
        <w:noProof/>
        <w:kern w:val="0"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09BDEB" wp14:editId="5FF028C5">
              <wp:simplePos x="0" y="0"/>
              <wp:positionH relativeFrom="column">
                <wp:posOffset>-106680</wp:posOffset>
              </wp:positionH>
              <wp:positionV relativeFrom="paragraph">
                <wp:posOffset>-27940</wp:posOffset>
              </wp:positionV>
              <wp:extent cx="5829300" cy="0"/>
              <wp:effectExtent l="9525" t="12065" r="9525" b="6985"/>
              <wp:wrapNone/>
              <wp:docPr id="167931057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04EDC1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4pt,-2.2pt" to="450.6pt,-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"/>
          </w:pict>
        </mc:Fallback>
      </mc:AlternateContent>
    </w:r>
    <w:r w:rsidRPr="001E74ED">
      <w:rPr>
        <w:noProof/>
        <w:kern w:val="0"/>
        <w:szCs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0C799EB" wp14:editId="2D797BCD">
              <wp:simplePos x="0" y="0"/>
              <wp:positionH relativeFrom="column">
                <wp:align>center</wp:align>
              </wp:positionH>
              <wp:positionV relativeFrom="paragraph">
                <wp:posOffset>-26035</wp:posOffset>
              </wp:positionV>
              <wp:extent cx="5829300" cy="0"/>
              <wp:effectExtent l="12700" t="13970" r="6350" b="5080"/>
              <wp:wrapNone/>
              <wp:docPr id="1622961537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38D229" id="Line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from="0,-2.05pt" to="459pt,-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"/>
          </w:pict>
        </mc:Fallback>
      </mc:AlternateContent>
    </w:r>
    <w:r w:rsidR="000C0ACC" w:rsidRPr="001E74ED">
      <w:rPr>
        <w:rFonts w:hint="eastAsia"/>
        <w:kern w:val="0"/>
        <w:szCs w:val="18"/>
      </w:rPr>
      <w:t>第</w:t>
    </w:r>
    <w:r w:rsidR="000C0ACC" w:rsidRPr="001E74ED">
      <w:rPr>
        <w:rStyle w:val="a8"/>
        <w:szCs w:val="18"/>
      </w:rPr>
      <w:fldChar w:fldCharType="begin"/>
    </w:r>
    <w:r w:rsidR="000C0ACC" w:rsidRPr="001E74ED">
      <w:rPr>
        <w:rStyle w:val="a8"/>
        <w:szCs w:val="18"/>
      </w:rPr>
      <w:instrText xml:space="preserve"> PAGE </w:instrText>
    </w:r>
    <w:r w:rsidR="000C0ACC" w:rsidRPr="001E74ED">
      <w:rPr>
        <w:rStyle w:val="a8"/>
        <w:szCs w:val="18"/>
      </w:rPr>
      <w:fldChar w:fldCharType="separate"/>
    </w:r>
    <w:r w:rsidR="002A5D20">
      <w:rPr>
        <w:rStyle w:val="a8"/>
        <w:noProof/>
        <w:szCs w:val="18"/>
      </w:rPr>
      <w:t>386</w:t>
    </w:r>
    <w:r w:rsidR="000C0ACC" w:rsidRPr="001E74ED">
      <w:rPr>
        <w:rStyle w:val="a8"/>
        <w:szCs w:val="18"/>
      </w:rPr>
      <w:fldChar w:fldCharType="end"/>
    </w:r>
    <w:proofErr w:type="gramStart"/>
    <w:r w:rsidR="000C0ACC" w:rsidRPr="001E74ED">
      <w:rPr>
        <w:rStyle w:val="a8"/>
        <w:rFonts w:hint="eastAsia"/>
        <w:szCs w:val="18"/>
      </w:rPr>
      <w:t>页</w:t>
    </w:r>
    <w:r w:rsidR="000C0ACC" w:rsidRPr="001E74ED">
      <w:rPr>
        <w:rFonts w:hint="eastAsia"/>
        <w:snapToGrid w:val="0"/>
        <w:kern w:val="0"/>
        <w:szCs w:val="18"/>
      </w:rPr>
      <w:t>共</w:t>
    </w:r>
    <w:proofErr w:type="gramEnd"/>
    <w:r w:rsidR="000C0ACC" w:rsidRPr="001E74ED">
      <w:rPr>
        <w:snapToGrid w:val="0"/>
        <w:kern w:val="0"/>
        <w:szCs w:val="18"/>
      </w:rPr>
      <w:fldChar w:fldCharType="begin"/>
    </w:r>
    <w:r w:rsidR="000C0ACC" w:rsidRPr="001E74ED">
      <w:rPr>
        <w:snapToGrid w:val="0"/>
        <w:kern w:val="0"/>
        <w:szCs w:val="18"/>
      </w:rPr>
      <w:instrText xml:space="preserve"> NUMPAGES </w:instrText>
    </w:r>
    <w:r w:rsidR="000C0ACC" w:rsidRPr="001E74ED">
      <w:rPr>
        <w:snapToGrid w:val="0"/>
        <w:kern w:val="0"/>
        <w:szCs w:val="18"/>
      </w:rPr>
      <w:fldChar w:fldCharType="separate"/>
    </w:r>
    <w:r w:rsidR="002A5D20">
      <w:rPr>
        <w:noProof/>
        <w:snapToGrid w:val="0"/>
        <w:kern w:val="0"/>
        <w:szCs w:val="18"/>
      </w:rPr>
      <w:t>420</w:t>
    </w:r>
    <w:r w:rsidR="000C0ACC" w:rsidRPr="001E74ED">
      <w:rPr>
        <w:snapToGrid w:val="0"/>
        <w:kern w:val="0"/>
        <w:szCs w:val="18"/>
      </w:rPr>
      <w:fldChar w:fldCharType="end"/>
    </w:r>
    <w:r w:rsidR="000C0ACC" w:rsidRPr="001E74ED">
      <w:rPr>
        <w:rFonts w:hint="eastAsia"/>
        <w:snapToGrid w:val="0"/>
        <w:kern w:val="0"/>
        <w:szCs w:val="18"/>
      </w:rPr>
      <w:t>页</w:t>
    </w:r>
  </w:p>
  <w:p w14:paraId="19D34AFB" w14:textId="77777777" w:rsidR="000C0ACC" w:rsidRDefault="000C0ACC">
    <w:pPr>
      <w:pStyle w:val="a6"/>
    </w:pPr>
    <w:r>
      <w:rPr>
        <w:rStyle w:val="a8"/>
        <w:rFonts w:hint="eastAsia"/>
      </w:rPr>
      <w:t xml:space="preserve">                      </w:t>
    </w:r>
    <w:r>
      <w:rPr>
        <w:rFonts w:hint="eastAsia"/>
        <w:b/>
        <w:sz w:val="32"/>
      </w:rPr>
      <w:t xml:space="preserve">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227F6" w14:textId="77777777" w:rsidR="008E15BF" w:rsidRDefault="008E15B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D34E1" w14:textId="77777777" w:rsidR="009B647F" w:rsidRDefault="009B647F">
      <w:pPr>
        <w:ind w:firstLine="420"/>
      </w:pPr>
      <w:r>
        <w:separator/>
      </w:r>
    </w:p>
  </w:footnote>
  <w:footnote w:type="continuationSeparator" w:id="0">
    <w:p w14:paraId="64A0F584" w14:textId="77777777" w:rsidR="009B647F" w:rsidRDefault="009B647F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17DDC" w14:textId="77777777" w:rsidR="008E15BF" w:rsidRDefault="008E15B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59081" w14:textId="77777777" w:rsidR="000C0ACC" w:rsidRPr="00A30B8C" w:rsidRDefault="000C0ACC" w:rsidP="00AF778F">
    <w:pPr>
      <w:pStyle w:val="a5"/>
      <w:wordWrap w:val="0"/>
      <w:ind w:right="420"/>
      <w:jc w:val="right"/>
    </w:pPr>
    <w:r>
      <w:rPr>
        <w:rFonts w:hint="eastAsia"/>
      </w:rPr>
      <w:t xml:space="preserve">                                   </w:t>
    </w:r>
    <w:r w:rsidR="00201B63" w:rsidRPr="00201B63">
      <w:t>“</w:t>
    </w:r>
    <w:r w:rsidR="00201B63" w:rsidRPr="00201B63">
      <w:t>智汇</w:t>
    </w:r>
    <w:r w:rsidR="00201B63" w:rsidRPr="00201B63">
      <w:t>”</w:t>
    </w:r>
    <w:r w:rsidR="00201B63" w:rsidRPr="00201B63">
      <w:t>企业智慧</w:t>
    </w:r>
    <w:r w:rsidR="00201B63" w:rsidRPr="00201B63">
      <w:t>OA</w:t>
    </w:r>
    <w:r w:rsidR="00201B63" w:rsidRPr="00201B63">
      <w:t>管理系统</w:t>
    </w:r>
    <w:r>
      <w:rPr>
        <w:rFonts w:hint="eastAsia"/>
      </w:rPr>
      <w:t>详细设计说明书</w:t>
    </w:r>
    <w:r>
      <w:rPr>
        <w:rFonts w:hint="eastAsia"/>
        <w:b/>
      </w:rPr>
      <w:t>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62092" w14:textId="77777777" w:rsidR="008E15BF" w:rsidRDefault="008E15B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83B"/>
    <w:multiLevelType w:val="hybridMultilevel"/>
    <w:tmpl w:val="410851F8"/>
    <w:lvl w:ilvl="0" w:tplc="C8A4C990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B196DFB"/>
    <w:multiLevelType w:val="hybridMultilevel"/>
    <w:tmpl w:val="2EFE4C10"/>
    <w:lvl w:ilvl="0" w:tplc="51BE489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B432C4"/>
    <w:multiLevelType w:val="multilevel"/>
    <w:tmpl w:val="F746F11C"/>
    <w:lvl w:ilvl="0">
      <w:start w:val="3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851" w:hanging="738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1164" w:hanging="738"/>
      </w:pPr>
      <w:rPr>
        <w:rFonts w:hint="eastAsia"/>
        <w:b/>
      </w:rPr>
    </w:lvl>
    <w:lvl w:ilvl="3">
      <w:start w:val="1"/>
      <w:numFmt w:val="decimal"/>
      <w:lvlText w:val="%1.%2.%3.%4"/>
      <w:lvlJc w:val="left"/>
      <w:pPr>
        <w:tabs>
          <w:tab w:val="num" w:pos="142"/>
        </w:tabs>
        <w:ind w:left="142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3" w15:restartNumberingAfterBreak="0">
    <w:nsid w:val="0F4C088E"/>
    <w:multiLevelType w:val="hybridMultilevel"/>
    <w:tmpl w:val="2806B26E"/>
    <w:lvl w:ilvl="0" w:tplc="3152A7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9A6106"/>
    <w:multiLevelType w:val="hybridMultilevel"/>
    <w:tmpl w:val="C3F4FE38"/>
    <w:lvl w:ilvl="0" w:tplc="C8A4C990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67127B64">
      <w:start w:val="1"/>
      <w:numFmt w:val="decimal"/>
      <w:lvlText w:val="%2、"/>
      <w:lvlJc w:val="left"/>
      <w:pPr>
        <w:tabs>
          <w:tab w:val="num" w:pos="885"/>
        </w:tabs>
        <w:ind w:left="88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9C6073C"/>
    <w:multiLevelType w:val="hybridMultilevel"/>
    <w:tmpl w:val="5F16662C"/>
    <w:lvl w:ilvl="0" w:tplc="C8A4C990">
      <w:start w:val="1"/>
      <w:numFmt w:val="decimal"/>
      <w:lvlText w:val="%1、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BFE20DC"/>
    <w:multiLevelType w:val="multilevel"/>
    <w:tmpl w:val="F746F11C"/>
    <w:lvl w:ilvl="0">
      <w:start w:val="3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851" w:hanging="738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880" w:hanging="738"/>
      </w:pPr>
      <w:rPr>
        <w:rFonts w:hint="eastAsia"/>
        <w:b/>
      </w:rPr>
    </w:lvl>
    <w:lvl w:ilvl="3">
      <w:start w:val="1"/>
      <w:numFmt w:val="decimal"/>
      <w:lvlText w:val="%1.%2.%3.%4"/>
      <w:lvlJc w:val="left"/>
      <w:pPr>
        <w:tabs>
          <w:tab w:val="num" w:pos="142"/>
        </w:tabs>
        <w:ind w:left="142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7" w15:restartNumberingAfterBreak="0">
    <w:nsid w:val="1F1F2A62"/>
    <w:multiLevelType w:val="multilevel"/>
    <w:tmpl w:val="45C285F8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851" w:hanging="738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851" w:hanging="738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8" w15:restartNumberingAfterBreak="0">
    <w:nsid w:val="1F1F2B0F"/>
    <w:multiLevelType w:val="hybridMultilevel"/>
    <w:tmpl w:val="80108750"/>
    <w:lvl w:ilvl="0" w:tplc="4E6E4E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02D1A36"/>
    <w:multiLevelType w:val="hybridMultilevel"/>
    <w:tmpl w:val="36ACE9AE"/>
    <w:lvl w:ilvl="0" w:tplc="904AD0E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15C0DA4"/>
    <w:multiLevelType w:val="hybridMultilevel"/>
    <w:tmpl w:val="05E8D924"/>
    <w:lvl w:ilvl="0" w:tplc="C8A4C990">
      <w:start w:val="1"/>
      <w:numFmt w:val="decimal"/>
      <w:lvlText w:val="%1、"/>
      <w:lvlJc w:val="left"/>
      <w:pPr>
        <w:tabs>
          <w:tab w:val="num" w:pos="885"/>
        </w:tabs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23E23B99"/>
    <w:multiLevelType w:val="hybridMultilevel"/>
    <w:tmpl w:val="66C0755A"/>
    <w:lvl w:ilvl="0" w:tplc="C8A4C990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323A2B2B"/>
    <w:multiLevelType w:val="hybridMultilevel"/>
    <w:tmpl w:val="A6C8DDAE"/>
    <w:lvl w:ilvl="0" w:tplc="F5901B6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3C857441"/>
    <w:multiLevelType w:val="hybridMultilevel"/>
    <w:tmpl w:val="A6C8DDAE"/>
    <w:lvl w:ilvl="0" w:tplc="F5901B6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3C9D10BB"/>
    <w:multiLevelType w:val="hybridMultilevel"/>
    <w:tmpl w:val="B89CBF8E"/>
    <w:lvl w:ilvl="0" w:tplc="C43608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2A20A07"/>
    <w:multiLevelType w:val="multilevel"/>
    <w:tmpl w:val="C1580524"/>
    <w:lvl w:ilvl="0">
      <w:start w:val="2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738" w:hanging="738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851" w:hanging="738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16" w15:restartNumberingAfterBreak="0">
    <w:nsid w:val="44A355DA"/>
    <w:multiLevelType w:val="hybridMultilevel"/>
    <w:tmpl w:val="3E26AB5E"/>
    <w:lvl w:ilvl="0" w:tplc="468E2F6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8E536C6"/>
    <w:multiLevelType w:val="multilevel"/>
    <w:tmpl w:val="14205A82"/>
    <w:lvl w:ilvl="0">
      <w:start w:val="1"/>
      <w:numFmt w:val="bullet"/>
      <w:lvlText w:val=""/>
      <w:lvlJc w:val="left"/>
      <w:pPr>
        <w:tabs>
          <w:tab w:val="num" w:pos="482"/>
        </w:tabs>
        <w:ind w:left="482" w:hanging="482"/>
      </w:pPr>
      <w:rPr>
        <w:rFonts w:ascii="Wingdings" w:hAnsi="Wingdings" w:hint="default"/>
      </w:rPr>
    </w:lvl>
    <w:lvl w:ilvl="1">
      <w:start w:val="1"/>
      <w:numFmt w:val="decimal"/>
      <w:suff w:val="space"/>
      <w:lvlText w:val="%1.%2"/>
      <w:lvlJc w:val="left"/>
      <w:pPr>
        <w:ind w:left="780" w:hanging="78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851" w:hanging="738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780" w:hanging="7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18" w15:restartNumberingAfterBreak="0">
    <w:nsid w:val="4BEA257F"/>
    <w:multiLevelType w:val="multilevel"/>
    <w:tmpl w:val="F746F11C"/>
    <w:lvl w:ilvl="0">
      <w:start w:val="3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851" w:hanging="738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1164" w:hanging="738"/>
      </w:pPr>
      <w:rPr>
        <w:rFonts w:hint="eastAsia"/>
        <w:b/>
      </w:rPr>
    </w:lvl>
    <w:lvl w:ilvl="3">
      <w:start w:val="1"/>
      <w:numFmt w:val="decimal"/>
      <w:lvlText w:val="%1.%2.%3.%4"/>
      <w:lvlJc w:val="left"/>
      <w:pPr>
        <w:tabs>
          <w:tab w:val="num" w:pos="142"/>
        </w:tabs>
        <w:ind w:left="142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19" w15:restartNumberingAfterBreak="0">
    <w:nsid w:val="4CC736BB"/>
    <w:multiLevelType w:val="hybridMultilevel"/>
    <w:tmpl w:val="66C0755A"/>
    <w:lvl w:ilvl="0" w:tplc="C8A4C990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0" w15:restartNumberingAfterBreak="0">
    <w:nsid w:val="4D950E5F"/>
    <w:multiLevelType w:val="hybridMultilevel"/>
    <w:tmpl w:val="05E8D924"/>
    <w:lvl w:ilvl="0" w:tplc="C8A4C990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4E4336AC"/>
    <w:multiLevelType w:val="multilevel"/>
    <w:tmpl w:val="B58ADC56"/>
    <w:lvl w:ilvl="0">
      <w:start w:val="1"/>
      <w:numFmt w:val="taiwaneseCountingThousand"/>
      <w:suff w:val="space"/>
      <w:lvlText w:val="%1、"/>
      <w:lvlJc w:val="left"/>
      <w:pPr>
        <w:ind w:left="780" w:hanging="780"/>
      </w:pPr>
      <w:rPr>
        <w:rFonts w:hint="eastAsia"/>
      </w:rPr>
    </w:lvl>
    <w:lvl w:ilvl="1">
      <w:start w:val="2"/>
      <w:numFmt w:val="decimal"/>
      <w:suff w:val="space"/>
      <w:lvlText w:val="%1.%2"/>
      <w:lvlJc w:val="left"/>
      <w:pPr>
        <w:ind w:left="780" w:hanging="78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851" w:hanging="738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780" w:hanging="7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22" w15:restartNumberingAfterBreak="0">
    <w:nsid w:val="53FD4C27"/>
    <w:multiLevelType w:val="hybridMultilevel"/>
    <w:tmpl w:val="A6C8DDAE"/>
    <w:lvl w:ilvl="0" w:tplc="F5901B6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556D032C"/>
    <w:multiLevelType w:val="hybridMultilevel"/>
    <w:tmpl w:val="2368D004"/>
    <w:lvl w:ilvl="0" w:tplc="45C2947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564A0ADC"/>
    <w:multiLevelType w:val="hybridMultilevel"/>
    <w:tmpl w:val="F68AB662"/>
    <w:lvl w:ilvl="0" w:tplc="0C7A283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564F56FF"/>
    <w:multiLevelType w:val="hybridMultilevel"/>
    <w:tmpl w:val="1AB4DAA4"/>
    <w:lvl w:ilvl="0" w:tplc="B4C0B1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F77F3F"/>
    <w:multiLevelType w:val="hybridMultilevel"/>
    <w:tmpl w:val="A6C8DDAE"/>
    <w:lvl w:ilvl="0" w:tplc="F5901B6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5A193150"/>
    <w:multiLevelType w:val="hybridMultilevel"/>
    <w:tmpl w:val="9F18CCC8"/>
    <w:lvl w:ilvl="0" w:tplc="16F8926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A2C0C14"/>
    <w:multiLevelType w:val="hybridMultilevel"/>
    <w:tmpl w:val="2FEE1CEC"/>
    <w:lvl w:ilvl="0" w:tplc="C8A4C990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1EE7D60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9" w15:restartNumberingAfterBreak="0">
    <w:nsid w:val="5CC66A50"/>
    <w:multiLevelType w:val="multilevel"/>
    <w:tmpl w:val="F746F11C"/>
    <w:lvl w:ilvl="0">
      <w:start w:val="3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851" w:hanging="738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1164" w:hanging="738"/>
      </w:pPr>
      <w:rPr>
        <w:rFonts w:hint="eastAsia"/>
        <w:b/>
      </w:rPr>
    </w:lvl>
    <w:lvl w:ilvl="3">
      <w:start w:val="1"/>
      <w:numFmt w:val="decimal"/>
      <w:lvlText w:val="%1.%2.%3.%4"/>
      <w:lvlJc w:val="left"/>
      <w:pPr>
        <w:tabs>
          <w:tab w:val="num" w:pos="142"/>
        </w:tabs>
        <w:ind w:left="142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30" w15:restartNumberingAfterBreak="0">
    <w:nsid w:val="5FFB5CCC"/>
    <w:multiLevelType w:val="hybridMultilevel"/>
    <w:tmpl w:val="A6C8DDAE"/>
    <w:lvl w:ilvl="0" w:tplc="F5901B6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 w15:restartNumberingAfterBreak="0">
    <w:nsid w:val="6A964187"/>
    <w:multiLevelType w:val="hybridMultilevel"/>
    <w:tmpl w:val="4556694A"/>
    <w:lvl w:ilvl="0" w:tplc="C2BE6B56">
      <w:start w:val="1"/>
      <w:numFmt w:val="decimal"/>
      <w:lvlText w:val="%1、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2" w15:restartNumberingAfterBreak="0">
    <w:nsid w:val="6E364B0F"/>
    <w:multiLevelType w:val="hybridMultilevel"/>
    <w:tmpl w:val="D02E1E20"/>
    <w:lvl w:ilvl="0" w:tplc="E696C5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1563820"/>
    <w:multiLevelType w:val="hybridMultilevel"/>
    <w:tmpl w:val="A6C8DDAE"/>
    <w:lvl w:ilvl="0" w:tplc="F5901B6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4" w15:restartNumberingAfterBreak="0">
    <w:nsid w:val="725E40F7"/>
    <w:multiLevelType w:val="hybridMultilevel"/>
    <w:tmpl w:val="A6C8DDAE"/>
    <w:lvl w:ilvl="0" w:tplc="F5901B6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75840DB2"/>
    <w:multiLevelType w:val="hybridMultilevel"/>
    <w:tmpl w:val="A6C8DDAE"/>
    <w:lvl w:ilvl="0" w:tplc="F5901B6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6" w15:restartNumberingAfterBreak="0">
    <w:nsid w:val="7A01444F"/>
    <w:multiLevelType w:val="hybridMultilevel"/>
    <w:tmpl w:val="A6C8DDAE"/>
    <w:lvl w:ilvl="0" w:tplc="F5901B6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7" w15:restartNumberingAfterBreak="0">
    <w:nsid w:val="7D1F5C26"/>
    <w:multiLevelType w:val="hybridMultilevel"/>
    <w:tmpl w:val="A6C8DDAE"/>
    <w:lvl w:ilvl="0" w:tplc="F5901B6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298996141">
    <w:abstractNumId w:val="21"/>
  </w:num>
  <w:num w:numId="2" w16cid:durableId="1988127345">
    <w:abstractNumId w:val="7"/>
  </w:num>
  <w:num w:numId="3" w16cid:durableId="1362197035">
    <w:abstractNumId w:val="17"/>
  </w:num>
  <w:num w:numId="4" w16cid:durableId="566771271">
    <w:abstractNumId w:val="6"/>
  </w:num>
  <w:num w:numId="5" w16cid:durableId="1614050006">
    <w:abstractNumId w:val="15"/>
  </w:num>
  <w:num w:numId="6" w16cid:durableId="1409959111">
    <w:abstractNumId w:val="11"/>
  </w:num>
  <w:num w:numId="7" w16cid:durableId="973831438">
    <w:abstractNumId w:val="10"/>
  </w:num>
  <w:num w:numId="8" w16cid:durableId="1376541876">
    <w:abstractNumId w:val="28"/>
  </w:num>
  <w:num w:numId="9" w16cid:durableId="608124534">
    <w:abstractNumId w:val="5"/>
  </w:num>
  <w:num w:numId="10" w16cid:durableId="88746650">
    <w:abstractNumId w:val="19"/>
  </w:num>
  <w:num w:numId="11" w16cid:durableId="346180940">
    <w:abstractNumId w:val="20"/>
  </w:num>
  <w:num w:numId="12" w16cid:durableId="317080060">
    <w:abstractNumId w:val="4"/>
  </w:num>
  <w:num w:numId="13" w16cid:durableId="853304907">
    <w:abstractNumId w:val="23"/>
  </w:num>
  <w:num w:numId="14" w16cid:durableId="677582879">
    <w:abstractNumId w:val="27"/>
  </w:num>
  <w:num w:numId="15" w16cid:durableId="175846196">
    <w:abstractNumId w:val="2"/>
  </w:num>
  <w:num w:numId="16" w16cid:durableId="193540230">
    <w:abstractNumId w:val="14"/>
  </w:num>
  <w:num w:numId="17" w16cid:durableId="1067142343">
    <w:abstractNumId w:val="1"/>
  </w:num>
  <w:num w:numId="18" w16cid:durableId="927344482">
    <w:abstractNumId w:val="16"/>
  </w:num>
  <w:num w:numId="19" w16cid:durableId="366609098">
    <w:abstractNumId w:val="3"/>
  </w:num>
  <w:num w:numId="20" w16cid:durableId="520242239">
    <w:abstractNumId w:val="25"/>
  </w:num>
  <w:num w:numId="21" w16cid:durableId="1845853335">
    <w:abstractNumId w:val="24"/>
  </w:num>
  <w:num w:numId="22" w16cid:durableId="2061586455">
    <w:abstractNumId w:val="29"/>
  </w:num>
  <w:num w:numId="23" w16cid:durableId="1234706314">
    <w:abstractNumId w:val="18"/>
  </w:num>
  <w:num w:numId="24" w16cid:durableId="604776832">
    <w:abstractNumId w:val="31"/>
  </w:num>
  <w:num w:numId="25" w16cid:durableId="1542784149">
    <w:abstractNumId w:val="0"/>
  </w:num>
  <w:num w:numId="26" w16cid:durableId="2014532529">
    <w:abstractNumId w:val="35"/>
  </w:num>
  <w:num w:numId="27" w16cid:durableId="2041586768">
    <w:abstractNumId w:val="36"/>
  </w:num>
  <w:num w:numId="28" w16cid:durableId="1343625741">
    <w:abstractNumId w:val="13"/>
  </w:num>
  <w:num w:numId="29" w16cid:durableId="541213130">
    <w:abstractNumId w:val="12"/>
  </w:num>
  <w:num w:numId="30" w16cid:durableId="550187251">
    <w:abstractNumId w:val="26"/>
  </w:num>
  <w:num w:numId="31" w16cid:durableId="108282475">
    <w:abstractNumId w:val="33"/>
  </w:num>
  <w:num w:numId="32" w16cid:durableId="858742162">
    <w:abstractNumId w:val="34"/>
  </w:num>
  <w:num w:numId="33" w16cid:durableId="2021856045">
    <w:abstractNumId w:val="37"/>
  </w:num>
  <w:num w:numId="34" w16cid:durableId="1754159491">
    <w:abstractNumId w:val="30"/>
  </w:num>
  <w:num w:numId="35" w16cid:durableId="1114520362">
    <w:abstractNumId w:val="22"/>
  </w:num>
  <w:num w:numId="36" w16cid:durableId="1936282774">
    <w:abstractNumId w:val="9"/>
  </w:num>
  <w:num w:numId="37" w16cid:durableId="1165898821">
    <w:abstractNumId w:val="32"/>
  </w:num>
  <w:num w:numId="38" w16cid:durableId="1901557103">
    <w:abstractNumId w:val="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FCD"/>
    <w:rsid w:val="00001A8E"/>
    <w:rsid w:val="00001FB4"/>
    <w:rsid w:val="00003271"/>
    <w:rsid w:val="000071D3"/>
    <w:rsid w:val="0000734D"/>
    <w:rsid w:val="00007ABB"/>
    <w:rsid w:val="00010BC1"/>
    <w:rsid w:val="00011042"/>
    <w:rsid w:val="00012EBD"/>
    <w:rsid w:val="000138D5"/>
    <w:rsid w:val="00014250"/>
    <w:rsid w:val="00016181"/>
    <w:rsid w:val="0001677C"/>
    <w:rsid w:val="0002034A"/>
    <w:rsid w:val="000210A4"/>
    <w:rsid w:val="0002231D"/>
    <w:rsid w:val="00022813"/>
    <w:rsid w:val="000228F8"/>
    <w:rsid w:val="00022C93"/>
    <w:rsid w:val="00022FCD"/>
    <w:rsid w:val="0002345D"/>
    <w:rsid w:val="0002479D"/>
    <w:rsid w:val="000247D9"/>
    <w:rsid w:val="00025276"/>
    <w:rsid w:val="00025314"/>
    <w:rsid w:val="00026765"/>
    <w:rsid w:val="0002748A"/>
    <w:rsid w:val="00030F15"/>
    <w:rsid w:val="00031104"/>
    <w:rsid w:val="00033344"/>
    <w:rsid w:val="000343FB"/>
    <w:rsid w:val="000355DE"/>
    <w:rsid w:val="00035B9F"/>
    <w:rsid w:val="000366CD"/>
    <w:rsid w:val="000375AF"/>
    <w:rsid w:val="00037B7D"/>
    <w:rsid w:val="00040D43"/>
    <w:rsid w:val="00043595"/>
    <w:rsid w:val="00044581"/>
    <w:rsid w:val="00044A71"/>
    <w:rsid w:val="000464BF"/>
    <w:rsid w:val="00046EBC"/>
    <w:rsid w:val="00047027"/>
    <w:rsid w:val="00047933"/>
    <w:rsid w:val="00047B55"/>
    <w:rsid w:val="00051BAD"/>
    <w:rsid w:val="00055D5A"/>
    <w:rsid w:val="00056B9F"/>
    <w:rsid w:val="00060095"/>
    <w:rsid w:val="00060D80"/>
    <w:rsid w:val="00061246"/>
    <w:rsid w:val="000612AA"/>
    <w:rsid w:val="00062F22"/>
    <w:rsid w:val="0006303A"/>
    <w:rsid w:val="00063E9E"/>
    <w:rsid w:val="000669C9"/>
    <w:rsid w:val="00066B28"/>
    <w:rsid w:val="000711C3"/>
    <w:rsid w:val="00071A80"/>
    <w:rsid w:val="00072A97"/>
    <w:rsid w:val="00073627"/>
    <w:rsid w:val="0007366B"/>
    <w:rsid w:val="00075DDE"/>
    <w:rsid w:val="00076343"/>
    <w:rsid w:val="0007708E"/>
    <w:rsid w:val="00077798"/>
    <w:rsid w:val="00077DA5"/>
    <w:rsid w:val="00080662"/>
    <w:rsid w:val="00082317"/>
    <w:rsid w:val="0008237E"/>
    <w:rsid w:val="00083140"/>
    <w:rsid w:val="00083EF3"/>
    <w:rsid w:val="00084725"/>
    <w:rsid w:val="0008559D"/>
    <w:rsid w:val="00086B82"/>
    <w:rsid w:val="00087D6B"/>
    <w:rsid w:val="000905EE"/>
    <w:rsid w:val="00090EED"/>
    <w:rsid w:val="00091D59"/>
    <w:rsid w:val="000921AD"/>
    <w:rsid w:val="00092A69"/>
    <w:rsid w:val="000936E7"/>
    <w:rsid w:val="0009394B"/>
    <w:rsid w:val="000A1F16"/>
    <w:rsid w:val="000A207F"/>
    <w:rsid w:val="000A2922"/>
    <w:rsid w:val="000A4C55"/>
    <w:rsid w:val="000A4D6E"/>
    <w:rsid w:val="000A5AEB"/>
    <w:rsid w:val="000A6024"/>
    <w:rsid w:val="000A679A"/>
    <w:rsid w:val="000A6ADA"/>
    <w:rsid w:val="000B1210"/>
    <w:rsid w:val="000B13E2"/>
    <w:rsid w:val="000B2D3D"/>
    <w:rsid w:val="000B4765"/>
    <w:rsid w:val="000B4E3F"/>
    <w:rsid w:val="000B4E7F"/>
    <w:rsid w:val="000B5AC3"/>
    <w:rsid w:val="000C038B"/>
    <w:rsid w:val="000C0ACC"/>
    <w:rsid w:val="000C16B4"/>
    <w:rsid w:val="000C1C99"/>
    <w:rsid w:val="000C49DD"/>
    <w:rsid w:val="000D08A9"/>
    <w:rsid w:val="000D0A9F"/>
    <w:rsid w:val="000D0F50"/>
    <w:rsid w:val="000D196A"/>
    <w:rsid w:val="000D247B"/>
    <w:rsid w:val="000D2B1F"/>
    <w:rsid w:val="000D3B84"/>
    <w:rsid w:val="000D5C4B"/>
    <w:rsid w:val="000D7376"/>
    <w:rsid w:val="000E06C4"/>
    <w:rsid w:val="000E15A9"/>
    <w:rsid w:val="000E1864"/>
    <w:rsid w:val="000E1BA4"/>
    <w:rsid w:val="000E1EFC"/>
    <w:rsid w:val="000E2EE7"/>
    <w:rsid w:val="000E4545"/>
    <w:rsid w:val="000E7421"/>
    <w:rsid w:val="000E75F6"/>
    <w:rsid w:val="000F0E12"/>
    <w:rsid w:val="000F2C85"/>
    <w:rsid w:val="000F67B0"/>
    <w:rsid w:val="000F6E71"/>
    <w:rsid w:val="000F7C4D"/>
    <w:rsid w:val="000F7E51"/>
    <w:rsid w:val="00100188"/>
    <w:rsid w:val="001003FF"/>
    <w:rsid w:val="00104EF5"/>
    <w:rsid w:val="0010517F"/>
    <w:rsid w:val="00105267"/>
    <w:rsid w:val="00105EC5"/>
    <w:rsid w:val="00106A76"/>
    <w:rsid w:val="00107215"/>
    <w:rsid w:val="001114F0"/>
    <w:rsid w:val="00111EF0"/>
    <w:rsid w:val="00111F5D"/>
    <w:rsid w:val="001129BD"/>
    <w:rsid w:val="00115EBC"/>
    <w:rsid w:val="001160BC"/>
    <w:rsid w:val="0011763B"/>
    <w:rsid w:val="00121FD7"/>
    <w:rsid w:val="00122424"/>
    <w:rsid w:val="00123517"/>
    <w:rsid w:val="001244E5"/>
    <w:rsid w:val="00126286"/>
    <w:rsid w:val="001265DE"/>
    <w:rsid w:val="0012727C"/>
    <w:rsid w:val="00131E2A"/>
    <w:rsid w:val="001321C5"/>
    <w:rsid w:val="00133086"/>
    <w:rsid w:val="00133DE3"/>
    <w:rsid w:val="00134020"/>
    <w:rsid w:val="0013423B"/>
    <w:rsid w:val="00134376"/>
    <w:rsid w:val="001357B4"/>
    <w:rsid w:val="00135E90"/>
    <w:rsid w:val="001361C4"/>
    <w:rsid w:val="00136878"/>
    <w:rsid w:val="00136C0C"/>
    <w:rsid w:val="001375E9"/>
    <w:rsid w:val="00137AC1"/>
    <w:rsid w:val="0014253F"/>
    <w:rsid w:val="00142B81"/>
    <w:rsid w:val="00142FCB"/>
    <w:rsid w:val="00146C28"/>
    <w:rsid w:val="00147FE9"/>
    <w:rsid w:val="001507EE"/>
    <w:rsid w:val="0015084B"/>
    <w:rsid w:val="00151BF3"/>
    <w:rsid w:val="0015381A"/>
    <w:rsid w:val="001549B3"/>
    <w:rsid w:val="00154CEA"/>
    <w:rsid w:val="001559E6"/>
    <w:rsid w:val="001566D3"/>
    <w:rsid w:val="001573CB"/>
    <w:rsid w:val="001577B0"/>
    <w:rsid w:val="001600B2"/>
    <w:rsid w:val="0016069F"/>
    <w:rsid w:val="00160CDE"/>
    <w:rsid w:val="00161A06"/>
    <w:rsid w:val="00161A59"/>
    <w:rsid w:val="00161DF0"/>
    <w:rsid w:val="00163A9C"/>
    <w:rsid w:val="001656B9"/>
    <w:rsid w:val="00166097"/>
    <w:rsid w:val="0016648A"/>
    <w:rsid w:val="001713E4"/>
    <w:rsid w:val="00171888"/>
    <w:rsid w:val="00173470"/>
    <w:rsid w:val="00173627"/>
    <w:rsid w:val="00174CEF"/>
    <w:rsid w:val="00175610"/>
    <w:rsid w:val="001772EB"/>
    <w:rsid w:val="00177E93"/>
    <w:rsid w:val="00181361"/>
    <w:rsid w:val="00182137"/>
    <w:rsid w:val="001828A2"/>
    <w:rsid w:val="001847AB"/>
    <w:rsid w:val="001852DB"/>
    <w:rsid w:val="00186CE9"/>
    <w:rsid w:val="00186EF1"/>
    <w:rsid w:val="0019328C"/>
    <w:rsid w:val="001932BA"/>
    <w:rsid w:val="00193B15"/>
    <w:rsid w:val="0019515D"/>
    <w:rsid w:val="00196709"/>
    <w:rsid w:val="001969BA"/>
    <w:rsid w:val="001970F8"/>
    <w:rsid w:val="0019790B"/>
    <w:rsid w:val="00197D70"/>
    <w:rsid w:val="001A1FEC"/>
    <w:rsid w:val="001A2B90"/>
    <w:rsid w:val="001A3A46"/>
    <w:rsid w:val="001A47CD"/>
    <w:rsid w:val="001A54DD"/>
    <w:rsid w:val="001A5568"/>
    <w:rsid w:val="001A5DBE"/>
    <w:rsid w:val="001A7191"/>
    <w:rsid w:val="001B03D8"/>
    <w:rsid w:val="001B07B8"/>
    <w:rsid w:val="001B0D98"/>
    <w:rsid w:val="001B1F6B"/>
    <w:rsid w:val="001B32BF"/>
    <w:rsid w:val="001B3379"/>
    <w:rsid w:val="001B5995"/>
    <w:rsid w:val="001B6D87"/>
    <w:rsid w:val="001B79C1"/>
    <w:rsid w:val="001B7CCB"/>
    <w:rsid w:val="001C29A6"/>
    <w:rsid w:val="001C2BAD"/>
    <w:rsid w:val="001C378D"/>
    <w:rsid w:val="001C4870"/>
    <w:rsid w:val="001C505E"/>
    <w:rsid w:val="001C5280"/>
    <w:rsid w:val="001C5BEB"/>
    <w:rsid w:val="001C5C11"/>
    <w:rsid w:val="001C623C"/>
    <w:rsid w:val="001C6B16"/>
    <w:rsid w:val="001D1C05"/>
    <w:rsid w:val="001D1D41"/>
    <w:rsid w:val="001D3279"/>
    <w:rsid w:val="001D412A"/>
    <w:rsid w:val="001D5472"/>
    <w:rsid w:val="001D5788"/>
    <w:rsid w:val="001D705B"/>
    <w:rsid w:val="001D714E"/>
    <w:rsid w:val="001E064A"/>
    <w:rsid w:val="001E0A7C"/>
    <w:rsid w:val="001E0BCE"/>
    <w:rsid w:val="001E2BE5"/>
    <w:rsid w:val="001E37BB"/>
    <w:rsid w:val="001E4328"/>
    <w:rsid w:val="001E51B6"/>
    <w:rsid w:val="001E5672"/>
    <w:rsid w:val="001E7EB3"/>
    <w:rsid w:val="001F0FE2"/>
    <w:rsid w:val="001F26E7"/>
    <w:rsid w:val="001F27AC"/>
    <w:rsid w:val="001F31A5"/>
    <w:rsid w:val="001F31FF"/>
    <w:rsid w:val="001F364B"/>
    <w:rsid w:val="001F3CAD"/>
    <w:rsid w:val="002008D9"/>
    <w:rsid w:val="00201B63"/>
    <w:rsid w:val="002026A3"/>
    <w:rsid w:val="00204B2D"/>
    <w:rsid w:val="00205ED7"/>
    <w:rsid w:val="00206E3B"/>
    <w:rsid w:val="00207264"/>
    <w:rsid w:val="00207BA5"/>
    <w:rsid w:val="00211205"/>
    <w:rsid w:val="00213C51"/>
    <w:rsid w:val="00213EB7"/>
    <w:rsid w:val="00214BE9"/>
    <w:rsid w:val="0021555C"/>
    <w:rsid w:val="00215CF8"/>
    <w:rsid w:val="0021655B"/>
    <w:rsid w:val="00216C08"/>
    <w:rsid w:val="00222FE8"/>
    <w:rsid w:val="00224BE2"/>
    <w:rsid w:val="00225246"/>
    <w:rsid w:val="00225738"/>
    <w:rsid w:val="00225F8A"/>
    <w:rsid w:val="002271E5"/>
    <w:rsid w:val="00227E58"/>
    <w:rsid w:val="0023118D"/>
    <w:rsid w:val="002315AB"/>
    <w:rsid w:val="00232BD1"/>
    <w:rsid w:val="00234805"/>
    <w:rsid w:val="002355BF"/>
    <w:rsid w:val="00235D32"/>
    <w:rsid w:val="00236DBE"/>
    <w:rsid w:val="00236DFA"/>
    <w:rsid w:val="002404D8"/>
    <w:rsid w:val="00241A8B"/>
    <w:rsid w:val="002421AB"/>
    <w:rsid w:val="00244000"/>
    <w:rsid w:val="00244205"/>
    <w:rsid w:val="00244E4A"/>
    <w:rsid w:val="00245584"/>
    <w:rsid w:val="0024598C"/>
    <w:rsid w:val="002466FA"/>
    <w:rsid w:val="00246867"/>
    <w:rsid w:val="00246904"/>
    <w:rsid w:val="002475B2"/>
    <w:rsid w:val="002513B2"/>
    <w:rsid w:val="0025273F"/>
    <w:rsid w:val="0025336A"/>
    <w:rsid w:val="00253730"/>
    <w:rsid w:val="002538BF"/>
    <w:rsid w:val="00253FF8"/>
    <w:rsid w:val="00254471"/>
    <w:rsid w:val="002546CB"/>
    <w:rsid w:val="00254D2B"/>
    <w:rsid w:val="002558F1"/>
    <w:rsid w:val="002577C7"/>
    <w:rsid w:val="002607CC"/>
    <w:rsid w:val="00260E3A"/>
    <w:rsid w:val="002610AC"/>
    <w:rsid w:val="002610E1"/>
    <w:rsid w:val="00262F9F"/>
    <w:rsid w:val="00264593"/>
    <w:rsid w:val="00265385"/>
    <w:rsid w:val="002658EA"/>
    <w:rsid w:val="00267F7D"/>
    <w:rsid w:val="002715B6"/>
    <w:rsid w:val="002719B4"/>
    <w:rsid w:val="00271EEF"/>
    <w:rsid w:val="0027449E"/>
    <w:rsid w:val="0027495C"/>
    <w:rsid w:val="00274CFA"/>
    <w:rsid w:val="00275C18"/>
    <w:rsid w:val="00276724"/>
    <w:rsid w:val="002767F3"/>
    <w:rsid w:val="00277447"/>
    <w:rsid w:val="00277DD9"/>
    <w:rsid w:val="00282027"/>
    <w:rsid w:val="00282C05"/>
    <w:rsid w:val="00283A3E"/>
    <w:rsid w:val="00283D3B"/>
    <w:rsid w:val="00284850"/>
    <w:rsid w:val="00287480"/>
    <w:rsid w:val="00287F4B"/>
    <w:rsid w:val="00290603"/>
    <w:rsid w:val="00290921"/>
    <w:rsid w:val="00290BC0"/>
    <w:rsid w:val="00290E4B"/>
    <w:rsid w:val="002920D2"/>
    <w:rsid w:val="00292F05"/>
    <w:rsid w:val="00293402"/>
    <w:rsid w:val="00294C30"/>
    <w:rsid w:val="002958E4"/>
    <w:rsid w:val="002A027D"/>
    <w:rsid w:val="002A03F7"/>
    <w:rsid w:val="002A05FA"/>
    <w:rsid w:val="002A14E2"/>
    <w:rsid w:val="002A1BB9"/>
    <w:rsid w:val="002A3471"/>
    <w:rsid w:val="002A3A6D"/>
    <w:rsid w:val="002A3E91"/>
    <w:rsid w:val="002A43B2"/>
    <w:rsid w:val="002A5D20"/>
    <w:rsid w:val="002A60F5"/>
    <w:rsid w:val="002B09E9"/>
    <w:rsid w:val="002B2722"/>
    <w:rsid w:val="002B283D"/>
    <w:rsid w:val="002B3FA4"/>
    <w:rsid w:val="002B7168"/>
    <w:rsid w:val="002B7395"/>
    <w:rsid w:val="002B7968"/>
    <w:rsid w:val="002C0797"/>
    <w:rsid w:val="002C0F13"/>
    <w:rsid w:val="002C1614"/>
    <w:rsid w:val="002C2B22"/>
    <w:rsid w:val="002C3FF9"/>
    <w:rsid w:val="002C5064"/>
    <w:rsid w:val="002C5C61"/>
    <w:rsid w:val="002C6197"/>
    <w:rsid w:val="002D035A"/>
    <w:rsid w:val="002D3329"/>
    <w:rsid w:val="002D4480"/>
    <w:rsid w:val="002D5E93"/>
    <w:rsid w:val="002E0579"/>
    <w:rsid w:val="002E2082"/>
    <w:rsid w:val="002E216F"/>
    <w:rsid w:val="002E272F"/>
    <w:rsid w:val="002E2986"/>
    <w:rsid w:val="002E38C5"/>
    <w:rsid w:val="002E6AB1"/>
    <w:rsid w:val="002F043F"/>
    <w:rsid w:val="002F38AA"/>
    <w:rsid w:val="002F3D40"/>
    <w:rsid w:val="002F4F33"/>
    <w:rsid w:val="002F56A4"/>
    <w:rsid w:val="002F78E3"/>
    <w:rsid w:val="00302A4D"/>
    <w:rsid w:val="00302EB7"/>
    <w:rsid w:val="00303CA6"/>
    <w:rsid w:val="0030436D"/>
    <w:rsid w:val="00305CB0"/>
    <w:rsid w:val="0030634F"/>
    <w:rsid w:val="00306BFB"/>
    <w:rsid w:val="003070CD"/>
    <w:rsid w:val="003077A2"/>
    <w:rsid w:val="003115F4"/>
    <w:rsid w:val="00312007"/>
    <w:rsid w:val="00313C4C"/>
    <w:rsid w:val="00313C6F"/>
    <w:rsid w:val="003145C1"/>
    <w:rsid w:val="003147E3"/>
    <w:rsid w:val="00314EAB"/>
    <w:rsid w:val="003152DD"/>
    <w:rsid w:val="003169BE"/>
    <w:rsid w:val="00321323"/>
    <w:rsid w:val="00321B2D"/>
    <w:rsid w:val="00322048"/>
    <w:rsid w:val="00325388"/>
    <w:rsid w:val="00326BA4"/>
    <w:rsid w:val="00327A0C"/>
    <w:rsid w:val="003324DD"/>
    <w:rsid w:val="0033332E"/>
    <w:rsid w:val="00334D4A"/>
    <w:rsid w:val="0033610F"/>
    <w:rsid w:val="00336E62"/>
    <w:rsid w:val="003371BA"/>
    <w:rsid w:val="0033736F"/>
    <w:rsid w:val="00337978"/>
    <w:rsid w:val="00337BDA"/>
    <w:rsid w:val="00340464"/>
    <w:rsid w:val="00342287"/>
    <w:rsid w:val="003435A7"/>
    <w:rsid w:val="003448E5"/>
    <w:rsid w:val="00345C97"/>
    <w:rsid w:val="00346129"/>
    <w:rsid w:val="00346D15"/>
    <w:rsid w:val="003501E6"/>
    <w:rsid w:val="00350792"/>
    <w:rsid w:val="00350FD1"/>
    <w:rsid w:val="00351E9D"/>
    <w:rsid w:val="00353C12"/>
    <w:rsid w:val="00354741"/>
    <w:rsid w:val="00354A44"/>
    <w:rsid w:val="00355C7F"/>
    <w:rsid w:val="00356AEB"/>
    <w:rsid w:val="00356DE8"/>
    <w:rsid w:val="00360DBE"/>
    <w:rsid w:val="003635BF"/>
    <w:rsid w:val="00363FE0"/>
    <w:rsid w:val="003640B2"/>
    <w:rsid w:val="003641AD"/>
    <w:rsid w:val="00364924"/>
    <w:rsid w:val="003653D2"/>
    <w:rsid w:val="00366100"/>
    <w:rsid w:val="00366E98"/>
    <w:rsid w:val="00367052"/>
    <w:rsid w:val="0037094F"/>
    <w:rsid w:val="00371DAC"/>
    <w:rsid w:val="00372325"/>
    <w:rsid w:val="00372420"/>
    <w:rsid w:val="00372ADA"/>
    <w:rsid w:val="00372CE0"/>
    <w:rsid w:val="0037600F"/>
    <w:rsid w:val="0037695B"/>
    <w:rsid w:val="003772EC"/>
    <w:rsid w:val="003774BF"/>
    <w:rsid w:val="0038042F"/>
    <w:rsid w:val="0038067A"/>
    <w:rsid w:val="00380905"/>
    <w:rsid w:val="00383D2E"/>
    <w:rsid w:val="00383E3D"/>
    <w:rsid w:val="003852A6"/>
    <w:rsid w:val="00387002"/>
    <w:rsid w:val="00387399"/>
    <w:rsid w:val="00387733"/>
    <w:rsid w:val="00387AB3"/>
    <w:rsid w:val="003905B3"/>
    <w:rsid w:val="00391C13"/>
    <w:rsid w:val="00391FBE"/>
    <w:rsid w:val="003940CC"/>
    <w:rsid w:val="00395140"/>
    <w:rsid w:val="00396426"/>
    <w:rsid w:val="00396807"/>
    <w:rsid w:val="00396AD4"/>
    <w:rsid w:val="00396BB6"/>
    <w:rsid w:val="00397B14"/>
    <w:rsid w:val="003A1A0E"/>
    <w:rsid w:val="003A1D5E"/>
    <w:rsid w:val="003A2A0B"/>
    <w:rsid w:val="003A450F"/>
    <w:rsid w:val="003A613E"/>
    <w:rsid w:val="003A7302"/>
    <w:rsid w:val="003B1D2F"/>
    <w:rsid w:val="003B21D2"/>
    <w:rsid w:val="003B25E3"/>
    <w:rsid w:val="003B2D80"/>
    <w:rsid w:val="003B375B"/>
    <w:rsid w:val="003B3F53"/>
    <w:rsid w:val="003B4D7E"/>
    <w:rsid w:val="003B62DF"/>
    <w:rsid w:val="003C1704"/>
    <w:rsid w:val="003C2496"/>
    <w:rsid w:val="003C3A43"/>
    <w:rsid w:val="003C49B7"/>
    <w:rsid w:val="003C4C8E"/>
    <w:rsid w:val="003C5B71"/>
    <w:rsid w:val="003C6B88"/>
    <w:rsid w:val="003D0320"/>
    <w:rsid w:val="003D0AAF"/>
    <w:rsid w:val="003D1962"/>
    <w:rsid w:val="003D1F2A"/>
    <w:rsid w:val="003D409A"/>
    <w:rsid w:val="003D4582"/>
    <w:rsid w:val="003D5029"/>
    <w:rsid w:val="003D618E"/>
    <w:rsid w:val="003D6E3D"/>
    <w:rsid w:val="003D7D02"/>
    <w:rsid w:val="003E0023"/>
    <w:rsid w:val="003E0BAA"/>
    <w:rsid w:val="003E1147"/>
    <w:rsid w:val="003E24DA"/>
    <w:rsid w:val="003E351B"/>
    <w:rsid w:val="003E4254"/>
    <w:rsid w:val="003E55D7"/>
    <w:rsid w:val="003E7A59"/>
    <w:rsid w:val="003E7FCC"/>
    <w:rsid w:val="003F1487"/>
    <w:rsid w:val="003F24AB"/>
    <w:rsid w:val="003F2AEE"/>
    <w:rsid w:val="003F451C"/>
    <w:rsid w:val="003F4983"/>
    <w:rsid w:val="003F5A82"/>
    <w:rsid w:val="003F76E3"/>
    <w:rsid w:val="003F79A9"/>
    <w:rsid w:val="00401515"/>
    <w:rsid w:val="004019D2"/>
    <w:rsid w:val="00402817"/>
    <w:rsid w:val="004065F7"/>
    <w:rsid w:val="004069E1"/>
    <w:rsid w:val="00406AD4"/>
    <w:rsid w:val="00407840"/>
    <w:rsid w:val="00410CF4"/>
    <w:rsid w:val="0041192C"/>
    <w:rsid w:val="0041220C"/>
    <w:rsid w:val="00412AC6"/>
    <w:rsid w:val="004141E2"/>
    <w:rsid w:val="00415288"/>
    <w:rsid w:val="00415ECE"/>
    <w:rsid w:val="00416394"/>
    <w:rsid w:val="00417E06"/>
    <w:rsid w:val="0042184E"/>
    <w:rsid w:val="0042319D"/>
    <w:rsid w:val="004235EA"/>
    <w:rsid w:val="00424CA6"/>
    <w:rsid w:val="0042659D"/>
    <w:rsid w:val="0042687D"/>
    <w:rsid w:val="00427531"/>
    <w:rsid w:val="0042753D"/>
    <w:rsid w:val="004277BD"/>
    <w:rsid w:val="00427C6E"/>
    <w:rsid w:val="004307F9"/>
    <w:rsid w:val="004312F0"/>
    <w:rsid w:val="00431553"/>
    <w:rsid w:val="00432358"/>
    <w:rsid w:val="00432635"/>
    <w:rsid w:val="00435781"/>
    <w:rsid w:val="00435C87"/>
    <w:rsid w:val="00436526"/>
    <w:rsid w:val="00441881"/>
    <w:rsid w:val="00441B1F"/>
    <w:rsid w:val="00441BB1"/>
    <w:rsid w:val="00441DB4"/>
    <w:rsid w:val="0044275C"/>
    <w:rsid w:val="00443482"/>
    <w:rsid w:val="004435FD"/>
    <w:rsid w:val="004437C6"/>
    <w:rsid w:val="004451D8"/>
    <w:rsid w:val="0045013E"/>
    <w:rsid w:val="00450172"/>
    <w:rsid w:val="00450E03"/>
    <w:rsid w:val="00450E68"/>
    <w:rsid w:val="00451027"/>
    <w:rsid w:val="00451833"/>
    <w:rsid w:val="00452813"/>
    <w:rsid w:val="00452FD6"/>
    <w:rsid w:val="00454C4D"/>
    <w:rsid w:val="00455FA2"/>
    <w:rsid w:val="0045646B"/>
    <w:rsid w:val="00456D8F"/>
    <w:rsid w:val="00457F26"/>
    <w:rsid w:val="0046032A"/>
    <w:rsid w:val="00460BDC"/>
    <w:rsid w:val="00461C4A"/>
    <w:rsid w:val="00462813"/>
    <w:rsid w:val="00462CA2"/>
    <w:rsid w:val="00463513"/>
    <w:rsid w:val="004636DF"/>
    <w:rsid w:val="00464665"/>
    <w:rsid w:val="00464C4A"/>
    <w:rsid w:val="00465210"/>
    <w:rsid w:val="004669EB"/>
    <w:rsid w:val="00466CAB"/>
    <w:rsid w:val="00467264"/>
    <w:rsid w:val="00470D42"/>
    <w:rsid w:val="0047335C"/>
    <w:rsid w:val="00474C5A"/>
    <w:rsid w:val="00476E48"/>
    <w:rsid w:val="00477CAD"/>
    <w:rsid w:val="00481B78"/>
    <w:rsid w:val="00482A09"/>
    <w:rsid w:val="00482A5F"/>
    <w:rsid w:val="00482AB7"/>
    <w:rsid w:val="00482EC8"/>
    <w:rsid w:val="00483FBD"/>
    <w:rsid w:val="004845DE"/>
    <w:rsid w:val="00484AD4"/>
    <w:rsid w:val="00484EB9"/>
    <w:rsid w:val="00485694"/>
    <w:rsid w:val="004858D3"/>
    <w:rsid w:val="004871B2"/>
    <w:rsid w:val="0048733A"/>
    <w:rsid w:val="004903B5"/>
    <w:rsid w:val="00490852"/>
    <w:rsid w:val="004915E2"/>
    <w:rsid w:val="0049192C"/>
    <w:rsid w:val="00492DD5"/>
    <w:rsid w:val="00494E06"/>
    <w:rsid w:val="00494EE0"/>
    <w:rsid w:val="0049619E"/>
    <w:rsid w:val="0049729B"/>
    <w:rsid w:val="004974F0"/>
    <w:rsid w:val="004976B1"/>
    <w:rsid w:val="004A0A57"/>
    <w:rsid w:val="004A2B37"/>
    <w:rsid w:val="004A2BAF"/>
    <w:rsid w:val="004A2BC4"/>
    <w:rsid w:val="004A3ADA"/>
    <w:rsid w:val="004A4250"/>
    <w:rsid w:val="004A475C"/>
    <w:rsid w:val="004A6B50"/>
    <w:rsid w:val="004A738D"/>
    <w:rsid w:val="004B17C6"/>
    <w:rsid w:val="004B1F25"/>
    <w:rsid w:val="004B4676"/>
    <w:rsid w:val="004B699C"/>
    <w:rsid w:val="004B7E8A"/>
    <w:rsid w:val="004C1070"/>
    <w:rsid w:val="004C1A12"/>
    <w:rsid w:val="004C2721"/>
    <w:rsid w:val="004C2CCB"/>
    <w:rsid w:val="004C404B"/>
    <w:rsid w:val="004C6766"/>
    <w:rsid w:val="004C6EFB"/>
    <w:rsid w:val="004C7F25"/>
    <w:rsid w:val="004D0ACE"/>
    <w:rsid w:val="004D1096"/>
    <w:rsid w:val="004D151C"/>
    <w:rsid w:val="004D1A3B"/>
    <w:rsid w:val="004D377B"/>
    <w:rsid w:val="004D508D"/>
    <w:rsid w:val="004D54C3"/>
    <w:rsid w:val="004D6876"/>
    <w:rsid w:val="004E0CCA"/>
    <w:rsid w:val="004E26D3"/>
    <w:rsid w:val="004E282C"/>
    <w:rsid w:val="004E3790"/>
    <w:rsid w:val="004E3AB6"/>
    <w:rsid w:val="004E54E7"/>
    <w:rsid w:val="004E6BC4"/>
    <w:rsid w:val="004E73EF"/>
    <w:rsid w:val="004F0E2A"/>
    <w:rsid w:val="004F2816"/>
    <w:rsid w:val="004F2CE8"/>
    <w:rsid w:val="004F33DB"/>
    <w:rsid w:val="004F5B56"/>
    <w:rsid w:val="004F5B73"/>
    <w:rsid w:val="004F7B36"/>
    <w:rsid w:val="005040CC"/>
    <w:rsid w:val="00505B88"/>
    <w:rsid w:val="00507E37"/>
    <w:rsid w:val="005112E9"/>
    <w:rsid w:val="005140AF"/>
    <w:rsid w:val="005142F4"/>
    <w:rsid w:val="0051444E"/>
    <w:rsid w:val="005144EA"/>
    <w:rsid w:val="005171E8"/>
    <w:rsid w:val="0051792E"/>
    <w:rsid w:val="005179CB"/>
    <w:rsid w:val="00517C95"/>
    <w:rsid w:val="0052068B"/>
    <w:rsid w:val="005210D3"/>
    <w:rsid w:val="005210F7"/>
    <w:rsid w:val="00521681"/>
    <w:rsid w:val="005219EF"/>
    <w:rsid w:val="00522424"/>
    <w:rsid w:val="00523ED5"/>
    <w:rsid w:val="00524354"/>
    <w:rsid w:val="00524DE0"/>
    <w:rsid w:val="005252FA"/>
    <w:rsid w:val="00525DAA"/>
    <w:rsid w:val="00527828"/>
    <w:rsid w:val="00531810"/>
    <w:rsid w:val="0053525C"/>
    <w:rsid w:val="0053576F"/>
    <w:rsid w:val="005370CB"/>
    <w:rsid w:val="0053733C"/>
    <w:rsid w:val="00537B09"/>
    <w:rsid w:val="00537F89"/>
    <w:rsid w:val="00540C19"/>
    <w:rsid w:val="005412B7"/>
    <w:rsid w:val="00541952"/>
    <w:rsid w:val="005430CF"/>
    <w:rsid w:val="00544C22"/>
    <w:rsid w:val="005456C4"/>
    <w:rsid w:val="00545BDE"/>
    <w:rsid w:val="00546FCF"/>
    <w:rsid w:val="00550ABA"/>
    <w:rsid w:val="00551DA8"/>
    <w:rsid w:val="005524CF"/>
    <w:rsid w:val="005529FB"/>
    <w:rsid w:val="005541FD"/>
    <w:rsid w:val="005550A3"/>
    <w:rsid w:val="00555A04"/>
    <w:rsid w:val="00555FBE"/>
    <w:rsid w:val="00555FEB"/>
    <w:rsid w:val="00556E7E"/>
    <w:rsid w:val="00557241"/>
    <w:rsid w:val="00560B53"/>
    <w:rsid w:val="00560E5D"/>
    <w:rsid w:val="00561E59"/>
    <w:rsid w:val="00562F22"/>
    <w:rsid w:val="00563EE9"/>
    <w:rsid w:val="005661F2"/>
    <w:rsid w:val="00566FB7"/>
    <w:rsid w:val="00567245"/>
    <w:rsid w:val="005703EC"/>
    <w:rsid w:val="0057058B"/>
    <w:rsid w:val="00570ADC"/>
    <w:rsid w:val="00571815"/>
    <w:rsid w:val="00572A3D"/>
    <w:rsid w:val="00576312"/>
    <w:rsid w:val="00576ACF"/>
    <w:rsid w:val="00582214"/>
    <w:rsid w:val="00582DEC"/>
    <w:rsid w:val="00582EAD"/>
    <w:rsid w:val="00583B72"/>
    <w:rsid w:val="0058422F"/>
    <w:rsid w:val="00584775"/>
    <w:rsid w:val="00584858"/>
    <w:rsid w:val="00584D42"/>
    <w:rsid w:val="00584E8A"/>
    <w:rsid w:val="005852C9"/>
    <w:rsid w:val="00586B57"/>
    <w:rsid w:val="00586E57"/>
    <w:rsid w:val="00586EFF"/>
    <w:rsid w:val="00587D87"/>
    <w:rsid w:val="00587DA7"/>
    <w:rsid w:val="00590A4B"/>
    <w:rsid w:val="00592BF0"/>
    <w:rsid w:val="00593AE1"/>
    <w:rsid w:val="00595908"/>
    <w:rsid w:val="00595EB7"/>
    <w:rsid w:val="00596792"/>
    <w:rsid w:val="00596B55"/>
    <w:rsid w:val="005978DE"/>
    <w:rsid w:val="005A2013"/>
    <w:rsid w:val="005A2A16"/>
    <w:rsid w:val="005A38C0"/>
    <w:rsid w:val="005A3962"/>
    <w:rsid w:val="005A4995"/>
    <w:rsid w:val="005A4F7C"/>
    <w:rsid w:val="005A505C"/>
    <w:rsid w:val="005A548B"/>
    <w:rsid w:val="005A64D5"/>
    <w:rsid w:val="005A7ED6"/>
    <w:rsid w:val="005B13C1"/>
    <w:rsid w:val="005B23B9"/>
    <w:rsid w:val="005B30B5"/>
    <w:rsid w:val="005B414B"/>
    <w:rsid w:val="005B4AAA"/>
    <w:rsid w:val="005B4BBE"/>
    <w:rsid w:val="005B5CBB"/>
    <w:rsid w:val="005B5E9E"/>
    <w:rsid w:val="005B70A4"/>
    <w:rsid w:val="005B79CE"/>
    <w:rsid w:val="005C0292"/>
    <w:rsid w:val="005C2411"/>
    <w:rsid w:val="005C261A"/>
    <w:rsid w:val="005C3039"/>
    <w:rsid w:val="005C4442"/>
    <w:rsid w:val="005C5C4D"/>
    <w:rsid w:val="005C61FB"/>
    <w:rsid w:val="005C63E6"/>
    <w:rsid w:val="005C7C60"/>
    <w:rsid w:val="005D2334"/>
    <w:rsid w:val="005D2597"/>
    <w:rsid w:val="005D410C"/>
    <w:rsid w:val="005D4C70"/>
    <w:rsid w:val="005D5B88"/>
    <w:rsid w:val="005D7B65"/>
    <w:rsid w:val="005E144A"/>
    <w:rsid w:val="005E369F"/>
    <w:rsid w:val="005E3BD2"/>
    <w:rsid w:val="005E6864"/>
    <w:rsid w:val="005E7FD0"/>
    <w:rsid w:val="005F0666"/>
    <w:rsid w:val="005F1930"/>
    <w:rsid w:val="005F365B"/>
    <w:rsid w:val="005F37FE"/>
    <w:rsid w:val="005F429F"/>
    <w:rsid w:val="005F4D2B"/>
    <w:rsid w:val="005F516B"/>
    <w:rsid w:val="005F5890"/>
    <w:rsid w:val="005F60D1"/>
    <w:rsid w:val="005F6483"/>
    <w:rsid w:val="005F6660"/>
    <w:rsid w:val="006007FB"/>
    <w:rsid w:val="00601675"/>
    <w:rsid w:val="006022C4"/>
    <w:rsid w:val="00602CE6"/>
    <w:rsid w:val="006046B6"/>
    <w:rsid w:val="0060532B"/>
    <w:rsid w:val="00607912"/>
    <w:rsid w:val="00610BED"/>
    <w:rsid w:val="00612725"/>
    <w:rsid w:val="00612CA7"/>
    <w:rsid w:val="00612D26"/>
    <w:rsid w:val="006214C5"/>
    <w:rsid w:val="00624F14"/>
    <w:rsid w:val="006254F2"/>
    <w:rsid w:val="00626E71"/>
    <w:rsid w:val="00630874"/>
    <w:rsid w:val="00631686"/>
    <w:rsid w:val="00632448"/>
    <w:rsid w:val="00632656"/>
    <w:rsid w:val="006327B7"/>
    <w:rsid w:val="00634112"/>
    <w:rsid w:val="00634934"/>
    <w:rsid w:val="00634EEB"/>
    <w:rsid w:val="00641F11"/>
    <w:rsid w:val="00642371"/>
    <w:rsid w:val="00643E52"/>
    <w:rsid w:val="00644002"/>
    <w:rsid w:val="00645218"/>
    <w:rsid w:val="00645BA4"/>
    <w:rsid w:val="00647683"/>
    <w:rsid w:val="00647C6B"/>
    <w:rsid w:val="006503B9"/>
    <w:rsid w:val="00650E16"/>
    <w:rsid w:val="00651A11"/>
    <w:rsid w:val="00651B0D"/>
    <w:rsid w:val="00651E52"/>
    <w:rsid w:val="0065309B"/>
    <w:rsid w:val="00653D63"/>
    <w:rsid w:val="00654F7C"/>
    <w:rsid w:val="00655DA2"/>
    <w:rsid w:val="00662B47"/>
    <w:rsid w:val="0066446F"/>
    <w:rsid w:val="006647E9"/>
    <w:rsid w:val="006648C6"/>
    <w:rsid w:val="00666066"/>
    <w:rsid w:val="006709A8"/>
    <w:rsid w:val="00671573"/>
    <w:rsid w:val="006729F0"/>
    <w:rsid w:val="006745EA"/>
    <w:rsid w:val="006752C1"/>
    <w:rsid w:val="006769C9"/>
    <w:rsid w:val="00677769"/>
    <w:rsid w:val="00682226"/>
    <w:rsid w:val="0068222C"/>
    <w:rsid w:val="0068228D"/>
    <w:rsid w:val="00682DBA"/>
    <w:rsid w:val="00684566"/>
    <w:rsid w:val="006856DD"/>
    <w:rsid w:val="00685C95"/>
    <w:rsid w:val="0068775D"/>
    <w:rsid w:val="00690225"/>
    <w:rsid w:val="006909A3"/>
    <w:rsid w:val="00694D9E"/>
    <w:rsid w:val="006951BB"/>
    <w:rsid w:val="0069746E"/>
    <w:rsid w:val="00697F9D"/>
    <w:rsid w:val="006A189F"/>
    <w:rsid w:val="006A1C3D"/>
    <w:rsid w:val="006A349F"/>
    <w:rsid w:val="006A4EB6"/>
    <w:rsid w:val="006A63E9"/>
    <w:rsid w:val="006A6588"/>
    <w:rsid w:val="006A6782"/>
    <w:rsid w:val="006A7857"/>
    <w:rsid w:val="006B03A7"/>
    <w:rsid w:val="006B03FF"/>
    <w:rsid w:val="006B1558"/>
    <w:rsid w:val="006B4130"/>
    <w:rsid w:val="006B71F8"/>
    <w:rsid w:val="006C04EB"/>
    <w:rsid w:val="006C0A6A"/>
    <w:rsid w:val="006C1B45"/>
    <w:rsid w:val="006C286B"/>
    <w:rsid w:val="006C3481"/>
    <w:rsid w:val="006C5014"/>
    <w:rsid w:val="006C56E4"/>
    <w:rsid w:val="006C5B55"/>
    <w:rsid w:val="006C635D"/>
    <w:rsid w:val="006C74FA"/>
    <w:rsid w:val="006C756C"/>
    <w:rsid w:val="006D0067"/>
    <w:rsid w:val="006D1850"/>
    <w:rsid w:val="006D2A4C"/>
    <w:rsid w:val="006D4940"/>
    <w:rsid w:val="006D554D"/>
    <w:rsid w:val="006D5D44"/>
    <w:rsid w:val="006D6021"/>
    <w:rsid w:val="006D63F4"/>
    <w:rsid w:val="006D693C"/>
    <w:rsid w:val="006E0156"/>
    <w:rsid w:val="006E0B0D"/>
    <w:rsid w:val="006E1475"/>
    <w:rsid w:val="006E21D6"/>
    <w:rsid w:val="006E267C"/>
    <w:rsid w:val="006E2812"/>
    <w:rsid w:val="006E2D1B"/>
    <w:rsid w:val="006E34A0"/>
    <w:rsid w:val="006E69DF"/>
    <w:rsid w:val="006E6B33"/>
    <w:rsid w:val="006E7CB0"/>
    <w:rsid w:val="006F0F25"/>
    <w:rsid w:val="006F2B81"/>
    <w:rsid w:val="006F34F4"/>
    <w:rsid w:val="006F3B95"/>
    <w:rsid w:val="006F5FEE"/>
    <w:rsid w:val="006F6000"/>
    <w:rsid w:val="006F6474"/>
    <w:rsid w:val="006F64EA"/>
    <w:rsid w:val="006F684F"/>
    <w:rsid w:val="006F6B67"/>
    <w:rsid w:val="006F7203"/>
    <w:rsid w:val="006F7D38"/>
    <w:rsid w:val="00702110"/>
    <w:rsid w:val="00705927"/>
    <w:rsid w:val="0070692E"/>
    <w:rsid w:val="00707FB3"/>
    <w:rsid w:val="00710979"/>
    <w:rsid w:val="007141FA"/>
    <w:rsid w:val="00714B52"/>
    <w:rsid w:val="00715F73"/>
    <w:rsid w:val="007160B7"/>
    <w:rsid w:val="0071625E"/>
    <w:rsid w:val="00717932"/>
    <w:rsid w:val="00720C14"/>
    <w:rsid w:val="0072143E"/>
    <w:rsid w:val="007217C9"/>
    <w:rsid w:val="007218B4"/>
    <w:rsid w:val="00722049"/>
    <w:rsid w:val="00722638"/>
    <w:rsid w:val="0072291F"/>
    <w:rsid w:val="0072314C"/>
    <w:rsid w:val="00723B34"/>
    <w:rsid w:val="007253E2"/>
    <w:rsid w:val="00730EDB"/>
    <w:rsid w:val="00731126"/>
    <w:rsid w:val="00731AC0"/>
    <w:rsid w:val="00731FA8"/>
    <w:rsid w:val="0073221E"/>
    <w:rsid w:val="00732A57"/>
    <w:rsid w:val="007334EE"/>
    <w:rsid w:val="007338C7"/>
    <w:rsid w:val="00733A7D"/>
    <w:rsid w:val="0073416A"/>
    <w:rsid w:val="007344CE"/>
    <w:rsid w:val="00734857"/>
    <w:rsid w:val="007365A3"/>
    <w:rsid w:val="00737905"/>
    <w:rsid w:val="00741667"/>
    <w:rsid w:val="007425D4"/>
    <w:rsid w:val="007435DC"/>
    <w:rsid w:val="00744B53"/>
    <w:rsid w:val="0074566C"/>
    <w:rsid w:val="00746E0A"/>
    <w:rsid w:val="00747926"/>
    <w:rsid w:val="00747E1E"/>
    <w:rsid w:val="007510B3"/>
    <w:rsid w:val="00751478"/>
    <w:rsid w:val="00751B80"/>
    <w:rsid w:val="007523D6"/>
    <w:rsid w:val="007544EA"/>
    <w:rsid w:val="00754DBA"/>
    <w:rsid w:val="00755700"/>
    <w:rsid w:val="00756A4E"/>
    <w:rsid w:val="007620D1"/>
    <w:rsid w:val="0076415F"/>
    <w:rsid w:val="00764C78"/>
    <w:rsid w:val="00766385"/>
    <w:rsid w:val="007663A7"/>
    <w:rsid w:val="00766A68"/>
    <w:rsid w:val="007671E7"/>
    <w:rsid w:val="007671FC"/>
    <w:rsid w:val="0077193A"/>
    <w:rsid w:val="00772B99"/>
    <w:rsid w:val="007739B1"/>
    <w:rsid w:val="00773D7B"/>
    <w:rsid w:val="00773FD9"/>
    <w:rsid w:val="00774AA2"/>
    <w:rsid w:val="00776569"/>
    <w:rsid w:val="00776C2A"/>
    <w:rsid w:val="00780A3B"/>
    <w:rsid w:val="00780E40"/>
    <w:rsid w:val="007817DF"/>
    <w:rsid w:val="007818AE"/>
    <w:rsid w:val="00782759"/>
    <w:rsid w:val="007828DA"/>
    <w:rsid w:val="00782B88"/>
    <w:rsid w:val="0078610A"/>
    <w:rsid w:val="007917DF"/>
    <w:rsid w:val="00792C0E"/>
    <w:rsid w:val="00793221"/>
    <w:rsid w:val="007936C9"/>
    <w:rsid w:val="007A21BB"/>
    <w:rsid w:val="007A31CA"/>
    <w:rsid w:val="007A3CA7"/>
    <w:rsid w:val="007A4115"/>
    <w:rsid w:val="007A43F5"/>
    <w:rsid w:val="007A48CC"/>
    <w:rsid w:val="007A494B"/>
    <w:rsid w:val="007A542A"/>
    <w:rsid w:val="007A74F2"/>
    <w:rsid w:val="007B0BDF"/>
    <w:rsid w:val="007B1A0A"/>
    <w:rsid w:val="007B1D0F"/>
    <w:rsid w:val="007B2A82"/>
    <w:rsid w:val="007B5611"/>
    <w:rsid w:val="007B5804"/>
    <w:rsid w:val="007B63AC"/>
    <w:rsid w:val="007B7505"/>
    <w:rsid w:val="007C0633"/>
    <w:rsid w:val="007C142E"/>
    <w:rsid w:val="007C2C10"/>
    <w:rsid w:val="007C313B"/>
    <w:rsid w:val="007C3F72"/>
    <w:rsid w:val="007C412D"/>
    <w:rsid w:val="007C5C09"/>
    <w:rsid w:val="007C640D"/>
    <w:rsid w:val="007C65A3"/>
    <w:rsid w:val="007C6823"/>
    <w:rsid w:val="007D0062"/>
    <w:rsid w:val="007D138D"/>
    <w:rsid w:val="007D207E"/>
    <w:rsid w:val="007D2EE7"/>
    <w:rsid w:val="007D3F03"/>
    <w:rsid w:val="007D42E8"/>
    <w:rsid w:val="007D4B6A"/>
    <w:rsid w:val="007D69D0"/>
    <w:rsid w:val="007D6A97"/>
    <w:rsid w:val="007E0E6A"/>
    <w:rsid w:val="007E1692"/>
    <w:rsid w:val="007E285C"/>
    <w:rsid w:val="007E381B"/>
    <w:rsid w:val="007E4268"/>
    <w:rsid w:val="007E5147"/>
    <w:rsid w:val="007E579F"/>
    <w:rsid w:val="007E6862"/>
    <w:rsid w:val="007E691C"/>
    <w:rsid w:val="007E6B91"/>
    <w:rsid w:val="007F00DF"/>
    <w:rsid w:val="007F0C8A"/>
    <w:rsid w:val="007F14CE"/>
    <w:rsid w:val="007F2D60"/>
    <w:rsid w:val="007F51B2"/>
    <w:rsid w:val="007F615A"/>
    <w:rsid w:val="00801258"/>
    <w:rsid w:val="0080263D"/>
    <w:rsid w:val="00802845"/>
    <w:rsid w:val="008031D3"/>
    <w:rsid w:val="00803DD5"/>
    <w:rsid w:val="00804241"/>
    <w:rsid w:val="0080466B"/>
    <w:rsid w:val="008059DC"/>
    <w:rsid w:val="00806A8D"/>
    <w:rsid w:val="00807282"/>
    <w:rsid w:val="0080731B"/>
    <w:rsid w:val="00807721"/>
    <w:rsid w:val="00807817"/>
    <w:rsid w:val="00807C16"/>
    <w:rsid w:val="008108FE"/>
    <w:rsid w:val="008115EE"/>
    <w:rsid w:val="00811B20"/>
    <w:rsid w:val="008166B5"/>
    <w:rsid w:val="008168D3"/>
    <w:rsid w:val="00817454"/>
    <w:rsid w:val="00821B85"/>
    <w:rsid w:val="008221C1"/>
    <w:rsid w:val="00822FD1"/>
    <w:rsid w:val="00823316"/>
    <w:rsid w:val="00824024"/>
    <w:rsid w:val="008262DF"/>
    <w:rsid w:val="0082759F"/>
    <w:rsid w:val="0083032C"/>
    <w:rsid w:val="008309A6"/>
    <w:rsid w:val="00831299"/>
    <w:rsid w:val="00832F40"/>
    <w:rsid w:val="00833067"/>
    <w:rsid w:val="00833115"/>
    <w:rsid w:val="0083484E"/>
    <w:rsid w:val="00836037"/>
    <w:rsid w:val="008366B7"/>
    <w:rsid w:val="00837067"/>
    <w:rsid w:val="00840ADF"/>
    <w:rsid w:val="00841E94"/>
    <w:rsid w:val="0084384E"/>
    <w:rsid w:val="008443F4"/>
    <w:rsid w:val="0084440C"/>
    <w:rsid w:val="0084484C"/>
    <w:rsid w:val="00844BFB"/>
    <w:rsid w:val="00845522"/>
    <w:rsid w:val="00846C42"/>
    <w:rsid w:val="0084733E"/>
    <w:rsid w:val="00847AFA"/>
    <w:rsid w:val="00847BFC"/>
    <w:rsid w:val="008514CA"/>
    <w:rsid w:val="00852222"/>
    <w:rsid w:val="00853743"/>
    <w:rsid w:val="00854529"/>
    <w:rsid w:val="008546DC"/>
    <w:rsid w:val="00854CA4"/>
    <w:rsid w:val="00855ADE"/>
    <w:rsid w:val="00856103"/>
    <w:rsid w:val="00856B84"/>
    <w:rsid w:val="00857829"/>
    <w:rsid w:val="00857C80"/>
    <w:rsid w:val="00860683"/>
    <w:rsid w:val="0086329C"/>
    <w:rsid w:val="0086347B"/>
    <w:rsid w:val="00863F11"/>
    <w:rsid w:val="0086497C"/>
    <w:rsid w:val="008659E4"/>
    <w:rsid w:val="00865C88"/>
    <w:rsid w:val="00866829"/>
    <w:rsid w:val="00866CCF"/>
    <w:rsid w:val="00870620"/>
    <w:rsid w:val="008706E2"/>
    <w:rsid w:val="00870C49"/>
    <w:rsid w:val="00871717"/>
    <w:rsid w:val="00871B6D"/>
    <w:rsid w:val="00875BC2"/>
    <w:rsid w:val="008768A7"/>
    <w:rsid w:val="008769C9"/>
    <w:rsid w:val="00876CD8"/>
    <w:rsid w:val="008778C8"/>
    <w:rsid w:val="00877959"/>
    <w:rsid w:val="008839CD"/>
    <w:rsid w:val="00883E7F"/>
    <w:rsid w:val="008847FF"/>
    <w:rsid w:val="00885043"/>
    <w:rsid w:val="008863E5"/>
    <w:rsid w:val="00887458"/>
    <w:rsid w:val="00887557"/>
    <w:rsid w:val="0088784D"/>
    <w:rsid w:val="00890EEF"/>
    <w:rsid w:val="008925D2"/>
    <w:rsid w:val="008929F4"/>
    <w:rsid w:val="00893B2A"/>
    <w:rsid w:val="00893DE6"/>
    <w:rsid w:val="008943CF"/>
    <w:rsid w:val="008945B4"/>
    <w:rsid w:val="00894CAB"/>
    <w:rsid w:val="008979CF"/>
    <w:rsid w:val="008A4CAD"/>
    <w:rsid w:val="008A4EC6"/>
    <w:rsid w:val="008A5547"/>
    <w:rsid w:val="008A58F7"/>
    <w:rsid w:val="008A6516"/>
    <w:rsid w:val="008A7D32"/>
    <w:rsid w:val="008B251A"/>
    <w:rsid w:val="008B29CB"/>
    <w:rsid w:val="008B4FAF"/>
    <w:rsid w:val="008B53C6"/>
    <w:rsid w:val="008C0D3A"/>
    <w:rsid w:val="008C15EA"/>
    <w:rsid w:val="008C3324"/>
    <w:rsid w:val="008C3552"/>
    <w:rsid w:val="008C4C17"/>
    <w:rsid w:val="008C505F"/>
    <w:rsid w:val="008D737A"/>
    <w:rsid w:val="008D798E"/>
    <w:rsid w:val="008E00FE"/>
    <w:rsid w:val="008E056B"/>
    <w:rsid w:val="008E1335"/>
    <w:rsid w:val="008E15BF"/>
    <w:rsid w:val="008E2657"/>
    <w:rsid w:val="008E2E36"/>
    <w:rsid w:val="008E2F99"/>
    <w:rsid w:val="008E36EE"/>
    <w:rsid w:val="008E3BF7"/>
    <w:rsid w:val="008E4061"/>
    <w:rsid w:val="008E40A9"/>
    <w:rsid w:val="008E40CF"/>
    <w:rsid w:val="008E4A92"/>
    <w:rsid w:val="008E4FB8"/>
    <w:rsid w:val="008E52B5"/>
    <w:rsid w:val="008E62C3"/>
    <w:rsid w:val="008F0835"/>
    <w:rsid w:val="008F13AA"/>
    <w:rsid w:val="008F1981"/>
    <w:rsid w:val="008F2535"/>
    <w:rsid w:val="008F374D"/>
    <w:rsid w:val="008F37D1"/>
    <w:rsid w:val="008F4438"/>
    <w:rsid w:val="008F5579"/>
    <w:rsid w:val="008F58F3"/>
    <w:rsid w:val="008F76F0"/>
    <w:rsid w:val="008F7710"/>
    <w:rsid w:val="009027AC"/>
    <w:rsid w:val="00902F72"/>
    <w:rsid w:val="00905D6B"/>
    <w:rsid w:val="0090628F"/>
    <w:rsid w:val="00912C0A"/>
    <w:rsid w:val="00914000"/>
    <w:rsid w:val="00915218"/>
    <w:rsid w:val="009166AE"/>
    <w:rsid w:val="009168F3"/>
    <w:rsid w:val="00916CD7"/>
    <w:rsid w:val="00917A5D"/>
    <w:rsid w:val="00920030"/>
    <w:rsid w:val="0092242D"/>
    <w:rsid w:val="00922F69"/>
    <w:rsid w:val="00923117"/>
    <w:rsid w:val="0092370B"/>
    <w:rsid w:val="009241E6"/>
    <w:rsid w:val="00925722"/>
    <w:rsid w:val="009258C5"/>
    <w:rsid w:val="00925C82"/>
    <w:rsid w:val="00925EFC"/>
    <w:rsid w:val="00926423"/>
    <w:rsid w:val="00931FE4"/>
    <w:rsid w:val="0093343C"/>
    <w:rsid w:val="00933789"/>
    <w:rsid w:val="00934960"/>
    <w:rsid w:val="00935D53"/>
    <w:rsid w:val="009362F7"/>
    <w:rsid w:val="0093656F"/>
    <w:rsid w:val="00936E84"/>
    <w:rsid w:val="00936EEC"/>
    <w:rsid w:val="00937C30"/>
    <w:rsid w:val="00937C53"/>
    <w:rsid w:val="00937EDA"/>
    <w:rsid w:val="009422E8"/>
    <w:rsid w:val="0094339F"/>
    <w:rsid w:val="00943F08"/>
    <w:rsid w:val="00945387"/>
    <w:rsid w:val="00945BDC"/>
    <w:rsid w:val="009466FB"/>
    <w:rsid w:val="00946B85"/>
    <w:rsid w:val="009474DC"/>
    <w:rsid w:val="009478BD"/>
    <w:rsid w:val="009507A5"/>
    <w:rsid w:val="009512BE"/>
    <w:rsid w:val="0095142F"/>
    <w:rsid w:val="0095190A"/>
    <w:rsid w:val="00951E27"/>
    <w:rsid w:val="00951E4A"/>
    <w:rsid w:val="00952DF5"/>
    <w:rsid w:val="00953AE6"/>
    <w:rsid w:val="0095414E"/>
    <w:rsid w:val="0095428D"/>
    <w:rsid w:val="009546E3"/>
    <w:rsid w:val="00954EA7"/>
    <w:rsid w:val="00955C72"/>
    <w:rsid w:val="009602FE"/>
    <w:rsid w:val="0096052D"/>
    <w:rsid w:val="00960BE3"/>
    <w:rsid w:val="0096184E"/>
    <w:rsid w:val="00961F81"/>
    <w:rsid w:val="00962959"/>
    <w:rsid w:val="0096394A"/>
    <w:rsid w:val="00963B7A"/>
    <w:rsid w:val="0096401F"/>
    <w:rsid w:val="009641B4"/>
    <w:rsid w:val="00964BD9"/>
    <w:rsid w:val="00965742"/>
    <w:rsid w:val="00965D10"/>
    <w:rsid w:val="00965E68"/>
    <w:rsid w:val="009711CC"/>
    <w:rsid w:val="009718F9"/>
    <w:rsid w:val="0097493D"/>
    <w:rsid w:val="009751D7"/>
    <w:rsid w:val="0097539F"/>
    <w:rsid w:val="0098076A"/>
    <w:rsid w:val="00981128"/>
    <w:rsid w:val="0098174C"/>
    <w:rsid w:val="00981E05"/>
    <w:rsid w:val="00984292"/>
    <w:rsid w:val="009845FD"/>
    <w:rsid w:val="00990439"/>
    <w:rsid w:val="0099479A"/>
    <w:rsid w:val="00995659"/>
    <w:rsid w:val="00995EFA"/>
    <w:rsid w:val="009974C0"/>
    <w:rsid w:val="009A00A7"/>
    <w:rsid w:val="009A0379"/>
    <w:rsid w:val="009A1159"/>
    <w:rsid w:val="009A1BBD"/>
    <w:rsid w:val="009A2118"/>
    <w:rsid w:val="009A2AE3"/>
    <w:rsid w:val="009A373A"/>
    <w:rsid w:val="009A3DDC"/>
    <w:rsid w:val="009B0ED6"/>
    <w:rsid w:val="009B2644"/>
    <w:rsid w:val="009B34E9"/>
    <w:rsid w:val="009B352B"/>
    <w:rsid w:val="009B5F09"/>
    <w:rsid w:val="009B61E5"/>
    <w:rsid w:val="009B647F"/>
    <w:rsid w:val="009B6491"/>
    <w:rsid w:val="009B74C3"/>
    <w:rsid w:val="009C1CA1"/>
    <w:rsid w:val="009C2337"/>
    <w:rsid w:val="009C3BB4"/>
    <w:rsid w:val="009C3D46"/>
    <w:rsid w:val="009C4026"/>
    <w:rsid w:val="009C4A52"/>
    <w:rsid w:val="009C5BC5"/>
    <w:rsid w:val="009C6574"/>
    <w:rsid w:val="009D0C09"/>
    <w:rsid w:val="009D164D"/>
    <w:rsid w:val="009D2585"/>
    <w:rsid w:val="009D2B22"/>
    <w:rsid w:val="009D2B53"/>
    <w:rsid w:val="009D4546"/>
    <w:rsid w:val="009D63F0"/>
    <w:rsid w:val="009E2A26"/>
    <w:rsid w:val="009E4096"/>
    <w:rsid w:val="009E4365"/>
    <w:rsid w:val="009E4A32"/>
    <w:rsid w:val="009E54DE"/>
    <w:rsid w:val="009E7CD6"/>
    <w:rsid w:val="009E7EE3"/>
    <w:rsid w:val="009E7F93"/>
    <w:rsid w:val="009F08BE"/>
    <w:rsid w:val="009F0EE0"/>
    <w:rsid w:val="009F167E"/>
    <w:rsid w:val="009F17A5"/>
    <w:rsid w:val="009F2071"/>
    <w:rsid w:val="009F2989"/>
    <w:rsid w:val="009F5C33"/>
    <w:rsid w:val="009F61D4"/>
    <w:rsid w:val="009F71A2"/>
    <w:rsid w:val="009F793F"/>
    <w:rsid w:val="009F7CC4"/>
    <w:rsid w:val="00A00A3D"/>
    <w:rsid w:val="00A00A96"/>
    <w:rsid w:val="00A00F94"/>
    <w:rsid w:val="00A026FD"/>
    <w:rsid w:val="00A0518A"/>
    <w:rsid w:val="00A05D84"/>
    <w:rsid w:val="00A06985"/>
    <w:rsid w:val="00A1108D"/>
    <w:rsid w:val="00A11173"/>
    <w:rsid w:val="00A1173E"/>
    <w:rsid w:val="00A11A11"/>
    <w:rsid w:val="00A11B2A"/>
    <w:rsid w:val="00A12335"/>
    <w:rsid w:val="00A12CA8"/>
    <w:rsid w:val="00A12F7B"/>
    <w:rsid w:val="00A13AE4"/>
    <w:rsid w:val="00A1518A"/>
    <w:rsid w:val="00A15C8A"/>
    <w:rsid w:val="00A16826"/>
    <w:rsid w:val="00A16EAF"/>
    <w:rsid w:val="00A21080"/>
    <w:rsid w:val="00A21B27"/>
    <w:rsid w:val="00A22AE3"/>
    <w:rsid w:val="00A22BE8"/>
    <w:rsid w:val="00A22C27"/>
    <w:rsid w:val="00A22D32"/>
    <w:rsid w:val="00A23369"/>
    <w:rsid w:val="00A243AC"/>
    <w:rsid w:val="00A2561D"/>
    <w:rsid w:val="00A27DD9"/>
    <w:rsid w:val="00A30B8C"/>
    <w:rsid w:val="00A30CD6"/>
    <w:rsid w:val="00A3354F"/>
    <w:rsid w:val="00A33D94"/>
    <w:rsid w:val="00A34381"/>
    <w:rsid w:val="00A353E6"/>
    <w:rsid w:val="00A35729"/>
    <w:rsid w:val="00A36500"/>
    <w:rsid w:val="00A37535"/>
    <w:rsid w:val="00A4127E"/>
    <w:rsid w:val="00A417E1"/>
    <w:rsid w:val="00A4269D"/>
    <w:rsid w:val="00A42884"/>
    <w:rsid w:val="00A43568"/>
    <w:rsid w:val="00A43D32"/>
    <w:rsid w:val="00A43D93"/>
    <w:rsid w:val="00A454B4"/>
    <w:rsid w:val="00A47C92"/>
    <w:rsid w:val="00A509B5"/>
    <w:rsid w:val="00A51535"/>
    <w:rsid w:val="00A5293C"/>
    <w:rsid w:val="00A52BCB"/>
    <w:rsid w:val="00A52BDF"/>
    <w:rsid w:val="00A53363"/>
    <w:rsid w:val="00A53B44"/>
    <w:rsid w:val="00A53C6A"/>
    <w:rsid w:val="00A54AD3"/>
    <w:rsid w:val="00A5574F"/>
    <w:rsid w:val="00A57431"/>
    <w:rsid w:val="00A6043D"/>
    <w:rsid w:val="00A61DE6"/>
    <w:rsid w:val="00A61E48"/>
    <w:rsid w:val="00A61F36"/>
    <w:rsid w:val="00A626AF"/>
    <w:rsid w:val="00A6306B"/>
    <w:rsid w:val="00A64333"/>
    <w:rsid w:val="00A644A3"/>
    <w:rsid w:val="00A6510E"/>
    <w:rsid w:val="00A65E8F"/>
    <w:rsid w:val="00A7081E"/>
    <w:rsid w:val="00A70B66"/>
    <w:rsid w:val="00A7120C"/>
    <w:rsid w:val="00A71DEA"/>
    <w:rsid w:val="00A71E85"/>
    <w:rsid w:val="00A746A4"/>
    <w:rsid w:val="00A74F69"/>
    <w:rsid w:val="00A76E0D"/>
    <w:rsid w:val="00A80FDD"/>
    <w:rsid w:val="00A81260"/>
    <w:rsid w:val="00A83CFA"/>
    <w:rsid w:val="00A83D8D"/>
    <w:rsid w:val="00A84229"/>
    <w:rsid w:val="00A86579"/>
    <w:rsid w:val="00A865AC"/>
    <w:rsid w:val="00A877D8"/>
    <w:rsid w:val="00A9036C"/>
    <w:rsid w:val="00A905DE"/>
    <w:rsid w:val="00A91547"/>
    <w:rsid w:val="00A92232"/>
    <w:rsid w:val="00A935AA"/>
    <w:rsid w:val="00A937B9"/>
    <w:rsid w:val="00A93D61"/>
    <w:rsid w:val="00A9462B"/>
    <w:rsid w:val="00A96AD4"/>
    <w:rsid w:val="00AA0261"/>
    <w:rsid w:val="00AA03FB"/>
    <w:rsid w:val="00AA0C41"/>
    <w:rsid w:val="00AA19BB"/>
    <w:rsid w:val="00AA1E6D"/>
    <w:rsid w:val="00AA2F9C"/>
    <w:rsid w:val="00AA313F"/>
    <w:rsid w:val="00AA53E7"/>
    <w:rsid w:val="00AA5E0F"/>
    <w:rsid w:val="00AA5F31"/>
    <w:rsid w:val="00AA6151"/>
    <w:rsid w:val="00AA6808"/>
    <w:rsid w:val="00AA7A02"/>
    <w:rsid w:val="00AB167C"/>
    <w:rsid w:val="00AB320F"/>
    <w:rsid w:val="00AB4124"/>
    <w:rsid w:val="00AB6075"/>
    <w:rsid w:val="00AB63E7"/>
    <w:rsid w:val="00AC272C"/>
    <w:rsid w:val="00AC2D66"/>
    <w:rsid w:val="00AC3995"/>
    <w:rsid w:val="00AC5BC6"/>
    <w:rsid w:val="00AC6A41"/>
    <w:rsid w:val="00AC71E8"/>
    <w:rsid w:val="00AD07E2"/>
    <w:rsid w:val="00AD1D82"/>
    <w:rsid w:val="00AD284C"/>
    <w:rsid w:val="00AD454A"/>
    <w:rsid w:val="00AD4AC0"/>
    <w:rsid w:val="00AD5021"/>
    <w:rsid w:val="00AD52AE"/>
    <w:rsid w:val="00AD5A4F"/>
    <w:rsid w:val="00AD68F2"/>
    <w:rsid w:val="00AE0067"/>
    <w:rsid w:val="00AE06F3"/>
    <w:rsid w:val="00AE1314"/>
    <w:rsid w:val="00AE286C"/>
    <w:rsid w:val="00AE28AD"/>
    <w:rsid w:val="00AE30E9"/>
    <w:rsid w:val="00AE30ED"/>
    <w:rsid w:val="00AE3BAE"/>
    <w:rsid w:val="00AE487B"/>
    <w:rsid w:val="00AE54DA"/>
    <w:rsid w:val="00AE61BA"/>
    <w:rsid w:val="00AE6611"/>
    <w:rsid w:val="00AF0484"/>
    <w:rsid w:val="00AF0EA5"/>
    <w:rsid w:val="00AF13C3"/>
    <w:rsid w:val="00AF2888"/>
    <w:rsid w:val="00AF3C45"/>
    <w:rsid w:val="00AF4789"/>
    <w:rsid w:val="00AF778F"/>
    <w:rsid w:val="00AF7C55"/>
    <w:rsid w:val="00AF7D32"/>
    <w:rsid w:val="00B00D7E"/>
    <w:rsid w:val="00B015AB"/>
    <w:rsid w:val="00B01AD0"/>
    <w:rsid w:val="00B02A89"/>
    <w:rsid w:val="00B02C85"/>
    <w:rsid w:val="00B040A7"/>
    <w:rsid w:val="00B06077"/>
    <w:rsid w:val="00B06BBE"/>
    <w:rsid w:val="00B07450"/>
    <w:rsid w:val="00B0751B"/>
    <w:rsid w:val="00B07EF6"/>
    <w:rsid w:val="00B07FCE"/>
    <w:rsid w:val="00B10106"/>
    <w:rsid w:val="00B106A4"/>
    <w:rsid w:val="00B121BF"/>
    <w:rsid w:val="00B12E98"/>
    <w:rsid w:val="00B13210"/>
    <w:rsid w:val="00B1533C"/>
    <w:rsid w:val="00B16CA6"/>
    <w:rsid w:val="00B170D6"/>
    <w:rsid w:val="00B17619"/>
    <w:rsid w:val="00B177FD"/>
    <w:rsid w:val="00B20B5F"/>
    <w:rsid w:val="00B212AE"/>
    <w:rsid w:val="00B2150D"/>
    <w:rsid w:val="00B2160B"/>
    <w:rsid w:val="00B23DF0"/>
    <w:rsid w:val="00B25547"/>
    <w:rsid w:val="00B26C70"/>
    <w:rsid w:val="00B273D6"/>
    <w:rsid w:val="00B30EA2"/>
    <w:rsid w:val="00B31175"/>
    <w:rsid w:val="00B32873"/>
    <w:rsid w:val="00B3452E"/>
    <w:rsid w:val="00B3670F"/>
    <w:rsid w:val="00B37269"/>
    <w:rsid w:val="00B376C6"/>
    <w:rsid w:val="00B416C3"/>
    <w:rsid w:val="00B41F7E"/>
    <w:rsid w:val="00B431CA"/>
    <w:rsid w:val="00B44060"/>
    <w:rsid w:val="00B4418F"/>
    <w:rsid w:val="00B445B9"/>
    <w:rsid w:val="00B459EE"/>
    <w:rsid w:val="00B46D35"/>
    <w:rsid w:val="00B471F6"/>
    <w:rsid w:val="00B47309"/>
    <w:rsid w:val="00B51369"/>
    <w:rsid w:val="00B513A5"/>
    <w:rsid w:val="00B53523"/>
    <w:rsid w:val="00B54432"/>
    <w:rsid w:val="00B55B60"/>
    <w:rsid w:val="00B563A4"/>
    <w:rsid w:val="00B563E8"/>
    <w:rsid w:val="00B563F8"/>
    <w:rsid w:val="00B56686"/>
    <w:rsid w:val="00B5679D"/>
    <w:rsid w:val="00B612A2"/>
    <w:rsid w:val="00B615FC"/>
    <w:rsid w:val="00B61B70"/>
    <w:rsid w:val="00B648D4"/>
    <w:rsid w:val="00B655BD"/>
    <w:rsid w:val="00B65668"/>
    <w:rsid w:val="00B656A6"/>
    <w:rsid w:val="00B656EC"/>
    <w:rsid w:val="00B659C0"/>
    <w:rsid w:val="00B66ED2"/>
    <w:rsid w:val="00B7143F"/>
    <w:rsid w:val="00B7186D"/>
    <w:rsid w:val="00B71CCE"/>
    <w:rsid w:val="00B72978"/>
    <w:rsid w:val="00B73939"/>
    <w:rsid w:val="00B74F62"/>
    <w:rsid w:val="00B7619C"/>
    <w:rsid w:val="00B800FC"/>
    <w:rsid w:val="00B80721"/>
    <w:rsid w:val="00B81717"/>
    <w:rsid w:val="00B81810"/>
    <w:rsid w:val="00B825B0"/>
    <w:rsid w:val="00B840A9"/>
    <w:rsid w:val="00B8543D"/>
    <w:rsid w:val="00B85834"/>
    <w:rsid w:val="00B85DD1"/>
    <w:rsid w:val="00B8792D"/>
    <w:rsid w:val="00B907B2"/>
    <w:rsid w:val="00B917BA"/>
    <w:rsid w:val="00B95033"/>
    <w:rsid w:val="00B95100"/>
    <w:rsid w:val="00B9576E"/>
    <w:rsid w:val="00B95B4B"/>
    <w:rsid w:val="00B97AB5"/>
    <w:rsid w:val="00B97B33"/>
    <w:rsid w:val="00BA13CF"/>
    <w:rsid w:val="00BA1622"/>
    <w:rsid w:val="00BA2131"/>
    <w:rsid w:val="00BA2AE8"/>
    <w:rsid w:val="00BA7DC8"/>
    <w:rsid w:val="00BB0607"/>
    <w:rsid w:val="00BB08F2"/>
    <w:rsid w:val="00BB1C51"/>
    <w:rsid w:val="00BB1D52"/>
    <w:rsid w:val="00BB3579"/>
    <w:rsid w:val="00BB5042"/>
    <w:rsid w:val="00BB58EF"/>
    <w:rsid w:val="00BB637D"/>
    <w:rsid w:val="00BB7695"/>
    <w:rsid w:val="00BB7E22"/>
    <w:rsid w:val="00BB7EB4"/>
    <w:rsid w:val="00BC0101"/>
    <w:rsid w:val="00BC0690"/>
    <w:rsid w:val="00BC06F5"/>
    <w:rsid w:val="00BC1DD4"/>
    <w:rsid w:val="00BC2FC1"/>
    <w:rsid w:val="00BC31EA"/>
    <w:rsid w:val="00BC51AB"/>
    <w:rsid w:val="00BC53DC"/>
    <w:rsid w:val="00BC701D"/>
    <w:rsid w:val="00BD0704"/>
    <w:rsid w:val="00BD0BC3"/>
    <w:rsid w:val="00BD31AA"/>
    <w:rsid w:val="00BD52AF"/>
    <w:rsid w:val="00BE1A7F"/>
    <w:rsid w:val="00BE25AA"/>
    <w:rsid w:val="00BE2C60"/>
    <w:rsid w:val="00BE30A3"/>
    <w:rsid w:val="00BE504F"/>
    <w:rsid w:val="00BE584D"/>
    <w:rsid w:val="00BE6CE1"/>
    <w:rsid w:val="00BE722A"/>
    <w:rsid w:val="00BE7891"/>
    <w:rsid w:val="00BF3C07"/>
    <w:rsid w:val="00BF5C0A"/>
    <w:rsid w:val="00BF73E0"/>
    <w:rsid w:val="00BF7437"/>
    <w:rsid w:val="00C004A4"/>
    <w:rsid w:val="00C0064E"/>
    <w:rsid w:val="00C01F31"/>
    <w:rsid w:val="00C01FF0"/>
    <w:rsid w:val="00C025E6"/>
    <w:rsid w:val="00C02A82"/>
    <w:rsid w:val="00C05B36"/>
    <w:rsid w:val="00C10B4E"/>
    <w:rsid w:val="00C12636"/>
    <w:rsid w:val="00C15FCB"/>
    <w:rsid w:val="00C16D93"/>
    <w:rsid w:val="00C210ED"/>
    <w:rsid w:val="00C212A4"/>
    <w:rsid w:val="00C21E94"/>
    <w:rsid w:val="00C22F25"/>
    <w:rsid w:val="00C2337C"/>
    <w:rsid w:val="00C23BE4"/>
    <w:rsid w:val="00C2496A"/>
    <w:rsid w:val="00C252DB"/>
    <w:rsid w:val="00C25F15"/>
    <w:rsid w:val="00C26428"/>
    <w:rsid w:val="00C26DC0"/>
    <w:rsid w:val="00C27465"/>
    <w:rsid w:val="00C276B8"/>
    <w:rsid w:val="00C30C19"/>
    <w:rsid w:val="00C33593"/>
    <w:rsid w:val="00C338B6"/>
    <w:rsid w:val="00C33AB2"/>
    <w:rsid w:val="00C35E8A"/>
    <w:rsid w:val="00C375C2"/>
    <w:rsid w:val="00C3768B"/>
    <w:rsid w:val="00C37956"/>
    <w:rsid w:val="00C4171F"/>
    <w:rsid w:val="00C42FB9"/>
    <w:rsid w:val="00C44BAA"/>
    <w:rsid w:val="00C450EF"/>
    <w:rsid w:val="00C45F62"/>
    <w:rsid w:val="00C46DF3"/>
    <w:rsid w:val="00C47E38"/>
    <w:rsid w:val="00C51086"/>
    <w:rsid w:val="00C54344"/>
    <w:rsid w:val="00C549B9"/>
    <w:rsid w:val="00C5709D"/>
    <w:rsid w:val="00C620FA"/>
    <w:rsid w:val="00C62B61"/>
    <w:rsid w:val="00C631D5"/>
    <w:rsid w:val="00C63D74"/>
    <w:rsid w:val="00C647D9"/>
    <w:rsid w:val="00C6646F"/>
    <w:rsid w:val="00C700FD"/>
    <w:rsid w:val="00C70104"/>
    <w:rsid w:val="00C70B58"/>
    <w:rsid w:val="00C71962"/>
    <w:rsid w:val="00C71A66"/>
    <w:rsid w:val="00C725DB"/>
    <w:rsid w:val="00C726C1"/>
    <w:rsid w:val="00C74432"/>
    <w:rsid w:val="00C748D6"/>
    <w:rsid w:val="00C74969"/>
    <w:rsid w:val="00C765DD"/>
    <w:rsid w:val="00C779AC"/>
    <w:rsid w:val="00C80A93"/>
    <w:rsid w:val="00C80AB1"/>
    <w:rsid w:val="00C82FCA"/>
    <w:rsid w:val="00C83ADF"/>
    <w:rsid w:val="00C83F45"/>
    <w:rsid w:val="00C83FCF"/>
    <w:rsid w:val="00C84950"/>
    <w:rsid w:val="00C84EC2"/>
    <w:rsid w:val="00C85E6C"/>
    <w:rsid w:val="00C864AC"/>
    <w:rsid w:val="00C86785"/>
    <w:rsid w:val="00C870AC"/>
    <w:rsid w:val="00C9019A"/>
    <w:rsid w:val="00C9237D"/>
    <w:rsid w:val="00C9278B"/>
    <w:rsid w:val="00C95238"/>
    <w:rsid w:val="00C96DD2"/>
    <w:rsid w:val="00CA03E4"/>
    <w:rsid w:val="00CA1C10"/>
    <w:rsid w:val="00CA3489"/>
    <w:rsid w:val="00CA3A92"/>
    <w:rsid w:val="00CA42E8"/>
    <w:rsid w:val="00CA567A"/>
    <w:rsid w:val="00CA57F5"/>
    <w:rsid w:val="00CA6C87"/>
    <w:rsid w:val="00CA6D6B"/>
    <w:rsid w:val="00CA6FAA"/>
    <w:rsid w:val="00CA727C"/>
    <w:rsid w:val="00CB057A"/>
    <w:rsid w:val="00CB154D"/>
    <w:rsid w:val="00CB45F8"/>
    <w:rsid w:val="00CB52F2"/>
    <w:rsid w:val="00CB6DB4"/>
    <w:rsid w:val="00CB7B45"/>
    <w:rsid w:val="00CB7B9C"/>
    <w:rsid w:val="00CC1A57"/>
    <w:rsid w:val="00CC1F03"/>
    <w:rsid w:val="00CC3239"/>
    <w:rsid w:val="00CC4C16"/>
    <w:rsid w:val="00CC4FBE"/>
    <w:rsid w:val="00CC594B"/>
    <w:rsid w:val="00CC619F"/>
    <w:rsid w:val="00CC64D2"/>
    <w:rsid w:val="00CC708F"/>
    <w:rsid w:val="00CC7623"/>
    <w:rsid w:val="00CC7AD8"/>
    <w:rsid w:val="00CD0761"/>
    <w:rsid w:val="00CD0AE8"/>
    <w:rsid w:val="00CD0B65"/>
    <w:rsid w:val="00CD1E64"/>
    <w:rsid w:val="00CD1F6A"/>
    <w:rsid w:val="00CD261F"/>
    <w:rsid w:val="00CD3E44"/>
    <w:rsid w:val="00CD5665"/>
    <w:rsid w:val="00CD609D"/>
    <w:rsid w:val="00CD74BC"/>
    <w:rsid w:val="00CE39CE"/>
    <w:rsid w:val="00CE59A0"/>
    <w:rsid w:val="00CF013B"/>
    <w:rsid w:val="00CF029B"/>
    <w:rsid w:val="00CF196A"/>
    <w:rsid w:val="00CF27A2"/>
    <w:rsid w:val="00CF2875"/>
    <w:rsid w:val="00CF2EE7"/>
    <w:rsid w:val="00CF443B"/>
    <w:rsid w:val="00CF4756"/>
    <w:rsid w:val="00CF4E8B"/>
    <w:rsid w:val="00CF5369"/>
    <w:rsid w:val="00CF58C8"/>
    <w:rsid w:val="00CF60DC"/>
    <w:rsid w:val="00D01EAA"/>
    <w:rsid w:val="00D02671"/>
    <w:rsid w:val="00D030AA"/>
    <w:rsid w:val="00D03FF7"/>
    <w:rsid w:val="00D066A8"/>
    <w:rsid w:val="00D078B0"/>
    <w:rsid w:val="00D104F3"/>
    <w:rsid w:val="00D109E8"/>
    <w:rsid w:val="00D10D2F"/>
    <w:rsid w:val="00D114C6"/>
    <w:rsid w:val="00D11753"/>
    <w:rsid w:val="00D11A92"/>
    <w:rsid w:val="00D1232E"/>
    <w:rsid w:val="00D1299C"/>
    <w:rsid w:val="00D1389D"/>
    <w:rsid w:val="00D13AB5"/>
    <w:rsid w:val="00D13C3B"/>
    <w:rsid w:val="00D1643A"/>
    <w:rsid w:val="00D1658B"/>
    <w:rsid w:val="00D16821"/>
    <w:rsid w:val="00D16CAE"/>
    <w:rsid w:val="00D206BA"/>
    <w:rsid w:val="00D20A0D"/>
    <w:rsid w:val="00D20DDA"/>
    <w:rsid w:val="00D225D1"/>
    <w:rsid w:val="00D23179"/>
    <w:rsid w:val="00D2383E"/>
    <w:rsid w:val="00D24638"/>
    <w:rsid w:val="00D2682D"/>
    <w:rsid w:val="00D308C0"/>
    <w:rsid w:val="00D31D85"/>
    <w:rsid w:val="00D3200D"/>
    <w:rsid w:val="00D334BB"/>
    <w:rsid w:val="00D33BC5"/>
    <w:rsid w:val="00D35180"/>
    <w:rsid w:val="00D359B5"/>
    <w:rsid w:val="00D35F84"/>
    <w:rsid w:val="00D37461"/>
    <w:rsid w:val="00D374F5"/>
    <w:rsid w:val="00D4009D"/>
    <w:rsid w:val="00D40F38"/>
    <w:rsid w:val="00D423C5"/>
    <w:rsid w:val="00D43DDD"/>
    <w:rsid w:val="00D46FDB"/>
    <w:rsid w:val="00D4703A"/>
    <w:rsid w:val="00D47F72"/>
    <w:rsid w:val="00D50308"/>
    <w:rsid w:val="00D51CE1"/>
    <w:rsid w:val="00D528C6"/>
    <w:rsid w:val="00D53729"/>
    <w:rsid w:val="00D53DDC"/>
    <w:rsid w:val="00D55340"/>
    <w:rsid w:val="00D55D3D"/>
    <w:rsid w:val="00D55ED8"/>
    <w:rsid w:val="00D560AB"/>
    <w:rsid w:val="00D56A88"/>
    <w:rsid w:val="00D56AE9"/>
    <w:rsid w:val="00D57B0F"/>
    <w:rsid w:val="00D57BBA"/>
    <w:rsid w:val="00D60057"/>
    <w:rsid w:val="00D61AB5"/>
    <w:rsid w:val="00D62E4C"/>
    <w:rsid w:val="00D65240"/>
    <w:rsid w:val="00D67A78"/>
    <w:rsid w:val="00D703E6"/>
    <w:rsid w:val="00D71C5E"/>
    <w:rsid w:val="00D72923"/>
    <w:rsid w:val="00D74654"/>
    <w:rsid w:val="00D7779D"/>
    <w:rsid w:val="00D77EDD"/>
    <w:rsid w:val="00D8205C"/>
    <w:rsid w:val="00D84E90"/>
    <w:rsid w:val="00D8550C"/>
    <w:rsid w:val="00D866C4"/>
    <w:rsid w:val="00D869C1"/>
    <w:rsid w:val="00D877FE"/>
    <w:rsid w:val="00D928C3"/>
    <w:rsid w:val="00D9473D"/>
    <w:rsid w:val="00D95735"/>
    <w:rsid w:val="00D9661C"/>
    <w:rsid w:val="00D973ED"/>
    <w:rsid w:val="00DA1074"/>
    <w:rsid w:val="00DA282A"/>
    <w:rsid w:val="00DA380B"/>
    <w:rsid w:val="00DA3ACE"/>
    <w:rsid w:val="00DA5A03"/>
    <w:rsid w:val="00DA5D23"/>
    <w:rsid w:val="00DA5FB9"/>
    <w:rsid w:val="00DA65C3"/>
    <w:rsid w:val="00DA6EE2"/>
    <w:rsid w:val="00DA74B5"/>
    <w:rsid w:val="00DA7D4C"/>
    <w:rsid w:val="00DB0B50"/>
    <w:rsid w:val="00DB138B"/>
    <w:rsid w:val="00DB1514"/>
    <w:rsid w:val="00DB1F8E"/>
    <w:rsid w:val="00DB29F7"/>
    <w:rsid w:val="00DB4DE0"/>
    <w:rsid w:val="00DB507C"/>
    <w:rsid w:val="00DB50BB"/>
    <w:rsid w:val="00DB5EC8"/>
    <w:rsid w:val="00DB658E"/>
    <w:rsid w:val="00DB665C"/>
    <w:rsid w:val="00DB710E"/>
    <w:rsid w:val="00DC077E"/>
    <w:rsid w:val="00DC1010"/>
    <w:rsid w:val="00DC2774"/>
    <w:rsid w:val="00DC4399"/>
    <w:rsid w:val="00DC482D"/>
    <w:rsid w:val="00DC4A98"/>
    <w:rsid w:val="00DC631D"/>
    <w:rsid w:val="00DC6F54"/>
    <w:rsid w:val="00DC7197"/>
    <w:rsid w:val="00DD036F"/>
    <w:rsid w:val="00DD06D0"/>
    <w:rsid w:val="00DD0DC1"/>
    <w:rsid w:val="00DD128F"/>
    <w:rsid w:val="00DD1EF7"/>
    <w:rsid w:val="00DD3310"/>
    <w:rsid w:val="00DD3333"/>
    <w:rsid w:val="00DD3661"/>
    <w:rsid w:val="00DD3E9B"/>
    <w:rsid w:val="00DD488A"/>
    <w:rsid w:val="00DD51AF"/>
    <w:rsid w:val="00DD6BF0"/>
    <w:rsid w:val="00DD715D"/>
    <w:rsid w:val="00DE16B6"/>
    <w:rsid w:val="00DE18CF"/>
    <w:rsid w:val="00DE2EA2"/>
    <w:rsid w:val="00DE3382"/>
    <w:rsid w:val="00DE4000"/>
    <w:rsid w:val="00DE46DC"/>
    <w:rsid w:val="00DE4B3D"/>
    <w:rsid w:val="00DE70A9"/>
    <w:rsid w:val="00DE7221"/>
    <w:rsid w:val="00DE7222"/>
    <w:rsid w:val="00DE7942"/>
    <w:rsid w:val="00DE7B3F"/>
    <w:rsid w:val="00DF0637"/>
    <w:rsid w:val="00DF0F8A"/>
    <w:rsid w:val="00DF125C"/>
    <w:rsid w:val="00DF2D50"/>
    <w:rsid w:val="00DF3EA3"/>
    <w:rsid w:val="00DF5BEF"/>
    <w:rsid w:val="00DF7EA6"/>
    <w:rsid w:val="00DF7FDD"/>
    <w:rsid w:val="00E011E0"/>
    <w:rsid w:val="00E03084"/>
    <w:rsid w:val="00E036E7"/>
    <w:rsid w:val="00E05196"/>
    <w:rsid w:val="00E064BB"/>
    <w:rsid w:val="00E06AA4"/>
    <w:rsid w:val="00E10E8B"/>
    <w:rsid w:val="00E122EE"/>
    <w:rsid w:val="00E21550"/>
    <w:rsid w:val="00E21EE8"/>
    <w:rsid w:val="00E23359"/>
    <w:rsid w:val="00E241F3"/>
    <w:rsid w:val="00E25740"/>
    <w:rsid w:val="00E262E3"/>
    <w:rsid w:val="00E27C97"/>
    <w:rsid w:val="00E30708"/>
    <w:rsid w:val="00E318AF"/>
    <w:rsid w:val="00E32359"/>
    <w:rsid w:val="00E324B7"/>
    <w:rsid w:val="00E346A2"/>
    <w:rsid w:val="00E35CDC"/>
    <w:rsid w:val="00E3609A"/>
    <w:rsid w:val="00E36CA9"/>
    <w:rsid w:val="00E372CA"/>
    <w:rsid w:val="00E377A7"/>
    <w:rsid w:val="00E37B6B"/>
    <w:rsid w:val="00E37B96"/>
    <w:rsid w:val="00E40445"/>
    <w:rsid w:val="00E404E4"/>
    <w:rsid w:val="00E40F48"/>
    <w:rsid w:val="00E41117"/>
    <w:rsid w:val="00E41ED7"/>
    <w:rsid w:val="00E423E6"/>
    <w:rsid w:val="00E43382"/>
    <w:rsid w:val="00E44934"/>
    <w:rsid w:val="00E44962"/>
    <w:rsid w:val="00E47205"/>
    <w:rsid w:val="00E475A3"/>
    <w:rsid w:val="00E503CF"/>
    <w:rsid w:val="00E525D3"/>
    <w:rsid w:val="00E52F7B"/>
    <w:rsid w:val="00E54549"/>
    <w:rsid w:val="00E564E2"/>
    <w:rsid w:val="00E571CC"/>
    <w:rsid w:val="00E57843"/>
    <w:rsid w:val="00E5797C"/>
    <w:rsid w:val="00E609D9"/>
    <w:rsid w:val="00E60FEB"/>
    <w:rsid w:val="00E61848"/>
    <w:rsid w:val="00E6249F"/>
    <w:rsid w:val="00E644CA"/>
    <w:rsid w:val="00E66451"/>
    <w:rsid w:val="00E665D7"/>
    <w:rsid w:val="00E665FE"/>
    <w:rsid w:val="00E66630"/>
    <w:rsid w:val="00E67528"/>
    <w:rsid w:val="00E67DB3"/>
    <w:rsid w:val="00E750A2"/>
    <w:rsid w:val="00E758AA"/>
    <w:rsid w:val="00E76697"/>
    <w:rsid w:val="00E7725E"/>
    <w:rsid w:val="00E7728B"/>
    <w:rsid w:val="00E800B7"/>
    <w:rsid w:val="00E805AA"/>
    <w:rsid w:val="00E82D3C"/>
    <w:rsid w:val="00E834B8"/>
    <w:rsid w:val="00E83E65"/>
    <w:rsid w:val="00E84359"/>
    <w:rsid w:val="00E8492B"/>
    <w:rsid w:val="00E85184"/>
    <w:rsid w:val="00E85AEE"/>
    <w:rsid w:val="00E85B9E"/>
    <w:rsid w:val="00E864BA"/>
    <w:rsid w:val="00E86847"/>
    <w:rsid w:val="00E877DD"/>
    <w:rsid w:val="00E878EF"/>
    <w:rsid w:val="00E91832"/>
    <w:rsid w:val="00E9439F"/>
    <w:rsid w:val="00E950E2"/>
    <w:rsid w:val="00E96952"/>
    <w:rsid w:val="00E970DD"/>
    <w:rsid w:val="00E9759D"/>
    <w:rsid w:val="00EA1CD7"/>
    <w:rsid w:val="00EA2180"/>
    <w:rsid w:val="00EA2725"/>
    <w:rsid w:val="00EA2E03"/>
    <w:rsid w:val="00EA3133"/>
    <w:rsid w:val="00EA3750"/>
    <w:rsid w:val="00EA6208"/>
    <w:rsid w:val="00EA74C6"/>
    <w:rsid w:val="00EB0104"/>
    <w:rsid w:val="00EB2376"/>
    <w:rsid w:val="00EB320C"/>
    <w:rsid w:val="00EB3C78"/>
    <w:rsid w:val="00EC057D"/>
    <w:rsid w:val="00EC0C68"/>
    <w:rsid w:val="00EC0FB4"/>
    <w:rsid w:val="00EC1D11"/>
    <w:rsid w:val="00EC1E9D"/>
    <w:rsid w:val="00EC253C"/>
    <w:rsid w:val="00EC339A"/>
    <w:rsid w:val="00EC38EA"/>
    <w:rsid w:val="00EC3BC1"/>
    <w:rsid w:val="00EC4C32"/>
    <w:rsid w:val="00EC7192"/>
    <w:rsid w:val="00EC7C2A"/>
    <w:rsid w:val="00ED0DB5"/>
    <w:rsid w:val="00ED3410"/>
    <w:rsid w:val="00ED3596"/>
    <w:rsid w:val="00ED4E30"/>
    <w:rsid w:val="00EE002C"/>
    <w:rsid w:val="00EE102A"/>
    <w:rsid w:val="00EE2163"/>
    <w:rsid w:val="00EE3228"/>
    <w:rsid w:val="00EE3396"/>
    <w:rsid w:val="00EE3500"/>
    <w:rsid w:val="00EE628E"/>
    <w:rsid w:val="00EE68AD"/>
    <w:rsid w:val="00EE7168"/>
    <w:rsid w:val="00EE7DD6"/>
    <w:rsid w:val="00EF2302"/>
    <w:rsid w:val="00EF3ED2"/>
    <w:rsid w:val="00EF4493"/>
    <w:rsid w:val="00EF5402"/>
    <w:rsid w:val="00EF66AD"/>
    <w:rsid w:val="00EF7406"/>
    <w:rsid w:val="00EF7ECB"/>
    <w:rsid w:val="00EF7F31"/>
    <w:rsid w:val="00F010B5"/>
    <w:rsid w:val="00F03392"/>
    <w:rsid w:val="00F03BC3"/>
    <w:rsid w:val="00F04347"/>
    <w:rsid w:val="00F0436C"/>
    <w:rsid w:val="00F045A4"/>
    <w:rsid w:val="00F04C24"/>
    <w:rsid w:val="00F05845"/>
    <w:rsid w:val="00F05D99"/>
    <w:rsid w:val="00F05DF6"/>
    <w:rsid w:val="00F069DB"/>
    <w:rsid w:val="00F06B00"/>
    <w:rsid w:val="00F07257"/>
    <w:rsid w:val="00F075A6"/>
    <w:rsid w:val="00F07D94"/>
    <w:rsid w:val="00F1308C"/>
    <w:rsid w:val="00F137B0"/>
    <w:rsid w:val="00F14154"/>
    <w:rsid w:val="00F14330"/>
    <w:rsid w:val="00F169CF"/>
    <w:rsid w:val="00F16E91"/>
    <w:rsid w:val="00F17B8F"/>
    <w:rsid w:val="00F203B1"/>
    <w:rsid w:val="00F206A5"/>
    <w:rsid w:val="00F20A3A"/>
    <w:rsid w:val="00F2165A"/>
    <w:rsid w:val="00F21CAD"/>
    <w:rsid w:val="00F21D6D"/>
    <w:rsid w:val="00F222DE"/>
    <w:rsid w:val="00F225A8"/>
    <w:rsid w:val="00F25E9F"/>
    <w:rsid w:val="00F269F7"/>
    <w:rsid w:val="00F305B1"/>
    <w:rsid w:val="00F3072B"/>
    <w:rsid w:val="00F31C7F"/>
    <w:rsid w:val="00F33377"/>
    <w:rsid w:val="00F33562"/>
    <w:rsid w:val="00F33FD5"/>
    <w:rsid w:val="00F34EED"/>
    <w:rsid w:val="00F3656C"/>
    <w:rsid w:val="00F41106"/>
    <w:rsid w:val="00F44004"/>
    <w:rsid w:val="00F44742"/>
    <w:rsid w:val="00F447CE"/>
    <w:rsid w:val="00F45110"/>
    <w:rsid w:val="00F45F87"/>
    <w:rsid w:val="00F46AA9"/>
    <w:rsid w:val="00F46E1B"/>
    <w:rsid w:val="00F47021"/>
    <w:rsid w:val="00F47576"/>
    <w:rsid w:val="00F47708"/>
    <w:rsid w:val="00F5343F"/>
    <w:rsid w:val="00F537D6"/>
    <w:rsid w:val="00F53E34"/>
    <w:rsid w:val="00F54277"/>
    <w:rsid w:val="00F54C45"/>
    <w:rsid w:val="00F5604F"/>
    <w:rsid w:val="00F56E37"/>
    <w:rsid w:val="00F579D0"/>
    <w:rsid w:val="00F6074A"/>
    <w:rsid w:val="00F608C1"/>
    <w:rsid w:val="00F61AC0"/>
    <w:rsid w:val="00F6333F"/>
    <w:rsid w:val="00F635F5"/>
    <w:rsid w:val="00F63792"/>
    <w:rsid w:val="00F657E0"/>
    <w:rsid w:val="00F65D53"/>
    <w:rsid w:val="00F674DF"/>
    <w:rsid w:val="00F705BD"/>
    <w:rsid w:val="00F736D9"/>
    <w:rsid w:val="00F75413"/>
    <w:rsid w:val="00F80741"/>
    <w:rsid w:val="00F80A54"/>
    <w:rsid w:val="00F80C44"/>
    <w:rsid w:val="00F826EA"/>
    <w:rsid w:val="00F83A3C"/>
    <w:rsid w:val="00F86447"/>
    <w:rsid w:val="00F86CDF"/>
    <w:rsid w:val="00F8728C"/>
    <w:rsid w:val="00F872CF"/>
    <w:rsid w:val="00F8747A"/>
    <w:rsid w:val="00F902F4"/>
    <w:rsid w:val="00F90A40"/>
    <w:rsid w:val="00F91364"/>
    <w:rsid w:val="00F91735"/>
    <w:rsid w:val="00F92149"/>
    <w:rsid w:val="00F92C3D"/>
    <w:rsid w:val="00F93DF5"/>
    <w:rsid w:val="00F953F0"/>
    <w:rsid w:val="00F9542F"/>
    <w:rsid w:val="00F95635"/>
    <w:rsid w:val="00F96936"/>
    <w:rsid w:val="00F97363"/>
    <w:rsid w:val="00F97731"/>
    <w:rsid w:val="00FA2D4A"/>
    <w:rsid w:val="00FA3097"/>
    <w:rsid w:val="00FA362D"/>
    <w:rsid w:val="00FA371E"/>
    <w:rsid w:val="00FA3D0F"/>
    <w:rsid w:val="00FA4384"/>
    <w:rsid w:val="00FA5AF3"/>
    <w:rsid w:val="00FA6C5F"/>
    <w:rsid w:val="00FA6D6B"/>
    <w:rsid w:val="00FB0EB6"/>
    <w:rsid w:val="00FB1227"/>
    <w:rsid w:val="00FB17AF"/>
    <w:rsid w:val="00FB4018"/>
    <w:rsid w:val="00FB4C91"/>
    <w:rsid w:val="00FB5CC7"/>
    <w:rsid w:val="00FB6A97"/>
    <w:rsid w:val="00FB73D6"/>
    <w:rsid w:val="00FC010B"/>
    <w:rsid w:val="00FC0283"/>
    <w:rsid w:val="00FC0A8C"/>
    <w:rsid w:val="00FC130F"/>
    <w:rsid w:val="00FC2033"/>
    <w:rsid w:val="00FC24F7"/>
    <w:rsid w:val="00FC352A"/>
    <w:rsid w:val="00FC3B6F"/>
    <w:rsid w:val="00FC50FA"/>
    <w:rsid w:val="00FC5112"/>
    <w:rsid w:val="00FC699A"/>
    <w:rsid w:val="00FC6BC0"/>
    <w:rsid w:val="00FC7E61"/>
    <w:rsid w:val="00FD0F07"/>
    <w:rsid w:val="00FD1618"/>
    <w:rsid w:val="00FD22A5"/>
    <w:rsid w:val="00FD2BB6"/>
    <w:rsid w:val="00FD36BC"/>
    <w:rsid w:val="00FD4F58"/>
    <w:rsid w:val="00FD57FE"/>
    <w:rsid w:val="00FE0973"/>
    <w:rsid w:val="00FE2A05"/>
    <w:rsid w:val="00FE33B7"/>
    <w:rsid w:val="00FE358F"/>
    <w:rsid w:val="00FE3605"/>
    <w:rsid w:val="00FE5305"/>
    <w:rsid w:val="00FE6F67"/>
    <w:rsid w:val="00FE75FC"/>
    <w:rsid w:val="00FF02BB"/>
    <w:rsid w:val="00FF1C17"/>
    <w:rsid w:val="00FF1E91"/>
    <w:rsid w:val="00FF24BA"/>
    <w:rsid w:val="00FF24E4"/>
    <w:rsid w:val="00FF27CB"/>
    <w:rsid w:val="00FF306C"/>
    <w:rsid w:val="00FF6BB6"/>
    <w:rsid w:val="00FF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4:docId w14:val="2B347120"/>
  <w15:chartTrackingRefBased/>
  <w15:docId w15:val="{FDD70FE4-9C91-4667-B35B-4D9D7398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3ED2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qFormat/>
    <w:rsid w:val="00A61DE6"/>
    <w:pPr>
      <w:keepNext/>
      <w:keepLines/>
      <w:spacing w:before="240" w:after="120" w:line="300" w:lineRule="auto"/>
      <w:outlineLvl w:val="0"/>
    </w:pPr>
    <w:rPr>
      <w:b/>
      <w:kern w:val="44"/>
      <w:sz w:val="28"/>
    </w:rPr>
  </w:style>
  <w:style w:type="paragraph" w:styleId="2">
    <w:name w:val="heading 2"/>
    <w:basedOn w:val="a"/>
    <w:next w:val="a0"/>
    <w:link w:val="20"/>
    <w:qFormat/>
    <w:rsid w:val="00A61DE6"/>
    <w:pPr>
      <w:keepNext/>
      <w:keepLines/>
      <w:spacing w:before="240" w:after="120" w:line="300" w:lineRule="auto"/>
      <w:outlineLvl w:val="1"/>
    </w:pPr>
    <w:rPr>
      <w:rFonts w:ascii="宋体" w:hAnsi="Arial"/>
      <w:b/>
      <w:sz w:val="24"/>
    </w:rPr>
  </w:style>
  <w:style w:type="paragraph" w:styleId="3">
    <w:name w:val="heading 3"/>
    <w:basedOn w:val="a"/>
    <w:next w:val="a"/>
    <w:link w:val="30"/>
    <w:qFormat/>
    <w:rsid w:val="003D0320"/>
    <w:pPr>
      <w:keepNext/>
      <w:keepLines/>
      <w:spacing w:before="120" w:after="120" w:line="300" w:lineRule="auto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qFormat/>
    <w:rsid w:val="00080662"/>
    <w:pPr>
      <w:keepNext/>
      <w:keepLines/>
      <w:spacing w:before="280" w:after="290" w:line="376" w:lineRule="auto"/>
      <w:outlineLvl w:val="3"/>
    </w:pPr>
    <w:rPr>
      <w:rFonts w:ascii="Arial" w:eastAsia="Arial Unicode MS" w:hAnsi="Arial"/>
      <w:b/>
      <w:bCs/>
      <w:sz w:val="18"/>
      <w:szCs w:val="28"/>
    </w:rPr>
  </w:style>
  <w:style w:type="paragraph" w:styleId="5">
    <w:name w:val="heading 5"/>
    <w:basedOn w:val="a"/>
    <w:next w:val="a"/>
    <w:qFormat/>
    <w:rsid w:val="00A626AF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A626AF"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semiHidden/>
    <w:rsid w:val="00E25740"/>
    <w:pPr>
      <w:shd w:val="clear" w:color="auto" w:fill="000080"/>
    </w:pPr>
  </w:style>
  <w:style w:type="paragraph" w:styleId="a5">
    <w:name w:val="header"/>
    <w:basedOn w:val="a"/>
    <w:rsid w:val="006C63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6">
    <w:name w:val="footer"/>
    <w:basedOn w:val="a"/>
    <w:rsid w:val="006C635D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7">
    <w:name w:val="Hyperlink"/>
    <w:rsid w:val="006C635D"/>
    <w:rPr>
      <w:color w:val="0000FF"/>
      <w:u w:val="single"/>
    </w:rPr>
  </w:style>
  <w:style w:type="character" w:styleId="a8">
    <w:name w:val="page number"/>
    <w:basedOn w:val="a1"/>
    <w:rsid w:val="006C635D"/>
  </w:style>
  <w:style w:type="paragraph" w:styleId="a0">
    <w:name w:val="Normal Indent"/>
    <w:aliases w:val="正文（首行缩进两字）"/>
    <w:basedOn w:val="a"/>
    <w:link w:val="a9"/>
    <w:rsid w:val="006C635D"/>
    <w:pPr>
      <w:ind w:firstLine="420"/>
    </w:pPr>
  </w:style>
  <w:style w:type="paragraph" w:customStyle="1" w:styleId="11">
    <w:name w:val="目录 1"/>
    <w:basedOn w:val="a"/>
    <w:next w:val="a"/>
    <w:autoRedefine/>
    <w:uiPriority w:val="39"/>
    <w:rsid w:val="00B825B0"/>
    <w:pPr>
      <w:tabs>
        <w:tab w:val="right" w:leader="dot" w:pos="8820"/>
      </w:tabs>
      <w:spacing w:before="120" w:after="120"/>
      <w:jc w:val="left"/>
    </w:pPr>
    <w:rPr>
      <w:b/>
      <w:caps/>
      <w:noProof/>
      <w:sz w:val="22"/>
    </w:rPr>
  </w:style>
  <w:style w:type="paragraph" w:customStyle="1" w:styleId="21">
    <w:name w:val="目录 2"/>
    <w:basedOn w:val="a"/>
    <w:next w:val="a"/>
    <w:autoRedefine/>
    <w:uiPriority w:val="39"/>
    <w:rsid w:val="00F33FD5"/>
    <w:pPr>
      <w:ind w:left="210"/>
      <w:jc w:val="left"/>
    </w:pPr>
    <w:rPr>
      <w:smallCaps/>
    </w:rPr>
  </w:style>
  <w:style w:type="paragraph" w:customStyle="1" w:styleId="31">
    <w:name w:val="目录 3"/>
    <w:basedOn w:val="a"/>
    <w:next w:val="a"/>
    <w:autoRedefine/>
    <w:uiPriority w:val="39"/>
    <w:rsid w:val="00283A3E"/>
    <w:pPr>
      <w:ind w:left="420"/>
      <w:jc w:val="left"/>
    </w:pPr>
    <w:rPr>
      <w:sz w:val="20"/>
    </w:rPr>
  </w:style>
  <w:style w:type="paragraph" w:customStyle="1" w:styleId="41">
    <w:name w:val="目录 4"/>
    <w:basedOn w:val="a"/>
    <w:next w:val="a"/>
    <w:autoRedefine/>
    <w:semiHidden/>
    <w:rsid w:val="006C635D"/>
    <w:pPr>
      <w:ind w:left="630"/>
      <w:jc w:val="left"/>
    </w:pPr>
    <w:rPr>
      <w:sz w:val="18"/>
    </w:rPr>
  </w:style>
  <w:style w:type="paragraph" w:customStyle="1" w:styleId="50">
    <w:name w:val="目录 5"/>
    <w:basedOn w:val="a"/>
    <w:next w:val="a"/>
    <w:autoRedefine/>
    <w:semiHidden/>
    <w:rsid w:val="006C635D"/>
    <w:pPr>
      <w:ind w:left="840"/>
      <w:jc w:val="left"/>
    </w:pPr>
    <w:rPr>
      <w:sz w:val="18"/>
    </w:rPr>
  </w:style>
  <w:style w:type="paragraph" w:customStyle="1" w:styleId="60">
    <w:name w:val="目录 6"/>
    <w:basedOn w:val="a"/>
    <w:next w:val="a"/>
    <w:autoRedefine/>
    <w:semiHidden/>
    <w:rsid w:val="006C635D"/>
    <w:pPr>
      <w:ind w:left="1050"/>
      <w:jc w:val="left"/>
    </w:pPr>
    <w:rPr>
      <w:sz w:val="18"/>
    </w:rPr>
  </w:style>
  <w:style w:type="paragraph" w:customStyle="1" w:styleId="7">
    <w:name w:val="目录 7"/>
    <w:basedOn w:val="a"/>
    <w:next w:val="a"/>
    <w:autoRedefine/>
    <w:semiHidden/>
    <w:rsid w:val="006C635D"/>
    <w:pPr>
      <w:ind w:left="1260"/>
      <w:jc w:val="left"/>
    </w:pPr>
    <w:rPr>
      <w:sz w:val="18"/>
    </w:rPr>
  </w:style>
  <w:style w:type="paragraph" w:customStyle="1" w:styleId="8">
    <w:name w:val="目录 8"/>
    <w:basedOn w:val="a"/>
    <w:next w:val="a"/>
    <w:autoRedefine/>
    <w:semiHidden/>
    <w:rsid w:val="006C635D"/>
    <w:pPr>
      <w:ind w:left="1470"/>
      <w:jc w:val="left"/>
    </w:pPr>
    <w:rPr>
      <w:sz w:val="18"/>
    </w:rPr>
  </w:style>
  <w:style w:type="paragraph" w:customStyle="1" w:styleId="9">
    <w:name w:val="目录 9"/>
    <w:basedOn w:val="a"/>
    <w:next w:val="a"/>
    <w:autoRedefine/>
    <w:semiHidden/>
    <w:rsid w:val="006C635D"/>
    <w:pPr>
      <w:ind w:left="1680"/>
      <w:jc w:val="left"/>
    </w:pPr>
    <w:rPr>
      <w:sz w:val="18"/>
    </w:rPr>
  </w:style>
  <w:style w:type="character" w:customStyle="1" w:styleId="40">
    <w:name w:val="标题 4 字符"/>
    <w:link w:val="4"/>
    <w:rsid w:val="00080662"/>
    <w:rPr>
      <w:rFonts w:ascii="Arial" w:eastAsia="Arial Unicode MS" w:hAnsi="Arial"/>
      <w:b/>
      <w:bCs/>
      <w:kern w:val="2"/>
      <w:sz w:val="18"/>
      <w:szCs w:val="28"/>
    </w:rPr>
  </w:style>
  <w:style w:type="table" w:styleId="aa">
    <w:name w:val="Table Grid"/>
    <w:basedOn w:val="a2"/>
    <w:rsid w:val="0002676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已访问的超链接"/>
    <w:rsid w:val="00BE25AA"/>
    <w:rPr>
      <w:color w:val="800080"/>
      <w:u w:val="single"/>
    </w:rPr>
  </w:style>
  <w:style w:type="character" w:customStyle="1" w:styleId="a9">
    <w:name w:val="正文缩进 字符"/>
    <w:aliases w:val="正文（首行缩进两字） 字符"/>
    <w:link w:val="a0"/>
    <w:rsid w:val="007D4B6A"/>
    <w:rPr>
      <w:kern w:val="2"/>
      <w:sz w:val="21"/>
    </w:rPr>
  </w:style>
  <w:style w:type="character" w:customStyle="1" w:styleId="trans">
    <w:name w:val="trans"/>
    <w:basedOn w:val="a1"/>
    <w:rsid w:val="007D4B6A"/>
  </w:style>
  <w:style w:type="character" w:customStyle="1" w:styleId="20">
    <w:name w:val="标题 2 字符"/>
    <w:link w:val="2"/>
    <w:rsid w:val="00D030AA"/>
    <w:rPr>
      <w:rFonts w:ascii="宋体" w:hAnsi="Arial"/>
      <w:b/>
      <w:kern w:val="2"/>
      <w:sz w:val="24"/>
    </w:rPr>
  </w:style>
  <w:style w:type="paragraph" w:styleId="ac">
    <w:name w:val="Title"/>
    <w:basedOn w:val="a"/>
    <w:next w:val="a"/>
    <w:link w:val="ad"/>
    <w:qFormat/>
    <w:rsid w:val="00EC253C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d">
    <w:name w:val="标题 字符"/>
    <w:link w:val="ac"/>
    <w:rsid w:val="00EC253C"/>
    <w:rPr>
      <w:rFonts w:ascii="Cambria" w:hAnsi="Cambria" w:cs="Times New Roman"/>
      <w:b/>
      <w:bCs/>
      <w:kern w:val="2"/>
      <w:sz w:val="32"/>
      <w:szCs w:val="32"/>
    </w:rPr>
  </w:style>
  <w:style w:type="paragraph" w:customStyle="1" w:styleId="ae">
    <w:name w:val="列出段落"/>
    <w:basedOn w:val="a"/>
    <w:uiPriority w:val="34"/>
    <w:qFormat/>
    <w:rsid w:val="00387002"/>
    <w:pPr>
      <w:ind w:firstLineChars="200" w:firstLine="420"/>
    </w:pPr>
  </w:style>
  <w:style w:type="paragraph" w:styleId="af">
    <w:name w:val="Balloon Text"/>
    <w:basedOn w:val="a"/>
    <w:link w:val="af0"/>
    <w:rsid w:val="00A00F94"/>
    <w:rPr>
      <w:sz w:val="18"/>
      <w:szCs w:val="18"/>
    </w:rPr>
  </w:style>
  <w:style w:type="character" w:customStyle="1" w:styleId="af0">
    <w:name w:val="批注框文本 字符"/>
    <w:link w:val="af"/>
    <w:rsid w:val="00A00F94"/>
    <w:rPr>
      <w:kern w:val="2"/>
      <w:sz w:val="18"/>
      <w:szCs w:val="18"/>
    </w:rPr>
  </w:style>
  <w:style w:type="character" w:customStyle="1" w:styleId="10">
    <w:name w:val="标题 1 字符"/>
    <w:link w:val="1"/>
    <w:rsid w:val="00A626AF"/>
    <w:rPr>
      <w:rFonts w:eastAsia="宋体"/>
      <w:b/>
      <w:kern w:val="44"/>
      <w:sz w:val="28"/>
      <w:lang w:val="en-US" w:eastAsia="zh-CN" w:bidi="ar-SA"/>
    </w:rPr>
  </w:style>
  <w:style w:type="character" w:customStyle="1" w:styleId="CharChar6">
    <w:name w:val="Char Char6"/>
    <w:rsid w:val="00A626AF"/>
    <w:rPr>
      <w:rFonts w:ascii="宋体" w:hAnsi="Arial"/>
      <w:b/>
      <w:kern w:val="2"/>
      <w:sz w:val="24"/>
    </w:rPr>
  </w:style>
  <w:style w:type="character" w:customStyle="1" w:styleId="30">
    <w:name w:val="标题 3 字符"/>
    <w:link w:val="3"/>
    <w:rsid w:val="00A626AF"/>
    <w:rPr>
      <w:rFonts w:eastAsia="宋体"/>
      <w:b/>
      <w:bCs/>
      <w:kern w:val="2"/>
      <w:sz w:val="21"/>
      <w:szCs w:val="32"/>
      <w:lang w:val="en-US" w:eastAsia="zh-CN" w:bidi="ar-SA"/>
    </w:rPr>
  </w:style>
  <w:style w:type="character" w:customStyle="1" w:styleId="CharChar4">
    <w:name w:val="Char Char4"/>
    <w:rsid w:val="00A626AF"/>
    <w:rPr>
      <w:rFonts w:ascii="Arial" w:eastAsia="Arial Unicode MS" w:hAnsi="Arial"/>
      <w:b/>
      <w:bCs/>
      <w:kern w:val="2"/>
      <w:sz w:val="18"/>
      <w:szCs w:val="28"/>
    </w:rPr>
  </w:style>
  <w:style w:type="character" w:customStyle="1" w:styleId="CharChar7">
    <w:name w:val="Char Char7"/>
    <w:rsid w:val="00A626AF"/>
    <w:rPr>
      <w:rFonts w:ascii="宋体" w:hAnsi="Arial"/>
      <w:b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8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1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3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file:///C:\Users\32874\Documents\Tencent%20Files\3287424602\nt_qq\nt_data\Pic\2026-07\Ori\7f850fd7f53357374e6f6db5933651e8.png" TargetMode="Externa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ading\&#36719;&#20214;&#31649;&#29702;&#26412;&#37096;&#24037;&#20316;&#25163;&#20876;\&#25991;&#26723;&#27169;&#26495;\&#35814;&#32454;&#35774;&#35745;&#35828;&#26126;&#20070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详细设计说明书.dot</Template>
  <TotalTime>3</TotalTime>
  <Pages>1</Pages>
  <Words>3119</Words>
  <Characters>3587</Characters>
  <Application>Microsoft Office Word</Application>
  <DocSecurity>0</DocSecurity>
  <Lines>717</Lines>
  <Paragraphs>609</Paragraphs>
  <ScaleCrop>false</ScaleCrop>
  <Company>netsoft</Company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详细设计说明书</dc:title>
  <dc:subject/>
  <dc:creator>dnw</dc:creator>
  <cp:keywords/>
  <dc:description/>
  <cp:lastModifiedBy>子煜 杨</cp:lastModifiedBy>
  <cp:revision>4</cp:revision>
  <dcterms:created xsi:type="dcterms:W3CDTF">2026-07-20T09:00:00Z</dcterms:created>
  <dcterms:modified xsi:type="dcterms:W3CDTF">2026-07-20T09:07:00Z</dcterms:modified>
</cp:coreProperties>
</file>